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5DAF2" w14:textId="7B64BAF1" w:rsidR="00C6554A" w:rsidRPr="008B5277" w:rsidRDefault="00B54F74" w:rsidP="00C6554A">
      <w:pPr>
        <w:pStyle w:val="Photo"/>
      </w:pPr>
      <w:r w:rsidRPr="00B54F74">
        <w:rPr>
          <w:noProof/>
        </w:rPr>
        <w:drawing>
          <wp:inline distT="0" distB="0" distL="0" distR="0" wp14:anchorId="6264AEC7" wp14:editId="3BE2AFA3">
            <wp:extent cx="5274310" cy="3493135"/>
            <wp:effectExtent l="0" t="0" r="2540" b="0"/>
            <wp:docPr id="3230181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18112" name=""/>
                    <pic:cNvPicPr/>
                  </pic:nvPicPr>
                  <pic:blipFill>
                    <a:blip r:embed="rId8"/>
                    <a:stretch>
                      <a:fillRect/>
                    </a:stretch>
                  </pic:blipFill>
                  <pic:spPr>
                    <a:xfrm>
                      <a:off x="0" y="0"/>
                      <a:ext cx="5274310" cy="3493135"/>
                    </a:xfrm>
                    <a:prstGeom prst="rect">
                      <a:avLst/>
                    </a:prstGeom>
                  </pic:spPr>
                </pic:pic>
              </a:graphicData>
            </a:graphic>
          </wp:inline>
        </w:drawing>
      </w:r>
    </w:p>
    <w:p w14:paraId="55FD7DD5" w14:textId="07D84658" w:rsidR="00C6554A" w:rsidRDefault="00396DEF" w:rsidP="00C6554A">
      <w:pPr>
        <w:pStyle w:val="Titre"/>
      </w:pPr>
      <w:r>
        <w:t>DOCUMENTATION</w:t>
      </w:r>
    </w:p>
    <w:p w14:paraId="78D14165" w14:textId="72B06373" w:rsidR="00C6554A" w:rsidRPr="00D5413C" w:rsidRDefault="00396DEF" w:rsidP="00C6554A">
      <w:pPr>
        <w:pStyle w:val="Sous-titre"/>
      </w:pPr>
      <w:r>
        <w:t>Application web pour reservation des salles</w:t>
      </w:r>
    </w:p>
    <w:p w14:paraId="7C91865E" w14:textId="73EC53AF" w:rsidR="00396DEF" w:rsidRDefault="00396DEF" w:rsidP="00C6554A">
      <w:pPr>
        <w:pStyle w:val="Coordonnes"/>
      </w:pPr>
      <w:r>
        <w:t>Mecellem Massinissa</w:t>
      </w:r>
    </w:p>
    <w:p w14:paraId="707EE158" w14:textId="0BDF7DFB" w:rsidR="00396DEF" w:rsidRDefault="00396DEF" w:rsidP="00C6554A">
      <w:pPr>
        <w:pStyle w:val="Coordonnes"/>
      </w:pPr>
      <w:r>
        <w:t>Harkat Soraya</w:t>
      </w:r>
    </w:p>
    <w:p w14:paraId="1E68BC61" w14:textId="17F0C0DB" w:rsidR="00396DEF" w:rsidRDefault="00396DEF" w:rsidP="00C6554A">
      <w:pPr>
        <w:pStyle w:val="Coordonnes"/>
      </w:pPr>
      <w:proofErr w:type="spellStart"/>
      <w:r>
        <w:t>Chebri</w:t>
      </w:r>
      <w:proofErr w:type="spellEnd"/>
      <w:r>
        <w:t xml:space="preserve"> Koceila</w:t>
      </w:r>
    </w:p>
    <w:p w14:paraId="79883EED" w14:textId="5CFBE613" w:rsidR="00396DEF" w:rsidRDefault="00396DEF" w:rsidP="00C6554A">
      <w:pPr>
        <w:pStyle w:val="Coordonnes"/>
      </w:pPr>
      <w:r>
        <w:t>Saidani Rabah</w:t>
      </w:r>
    </w:p>
    <w:p w14:paraId="0EC6CAE9" w14:textId="7D66BF26" w:rsidR="00C6554A" w:rsidRDefault="00C6554A" w:rsidP="00C6554A">
      <w:pPr>
        <w:pStyle w:val="Coordonnes"/>
      </w:pPr>
      <w:r>
        <w:rPr>
          <w:lang w:bidi="fr-FR"/>
        </w:rPr>
        <w:t xml:space="preserve"> | </w:t>
      </w:r>
      <w:r w:rsidR="00396DEF">
        <w:t>INGENIEURIE DU WEB</w:t>
      </w:r>
      <w:r>
        <w:rPr>
          <w:lang w:bidi="fr-FR"/>
        </w:rPr>
        <w:t xml:space="preserve"> | </w:t>
      </w:r>
      <w:r w:rsidR="0067544C">
        <w:t>05/02/2026</w:t>
      </w:r>
      <w:r>
        <w:rPr>
          <w:lang w:bidi="fr-FR"/>
        </w:rPr>
        <w:br w:type="page"/>
      </w:r>
    </w:p>
    <w:p w14:paraId="7B631300" w14:textId="1451D665" w:rsidR="00C6554A" w:rsidRPr="008D2905" w:rsidRDefault="008D2905" w:rsidP="008D2905">
      <w:pPr>
        <w:pStyle w:val="Titre1"/>
        <w:rPr>
          <w:b/>
          <w:bCs/>
          <w:lang w:val="fr-DZ"/>
        </w:rPr>
      </w:pPr>
      <w:r w:rsidRPr="008D2905">
        <w:rPr>
          <w:b/>
          <w:bCs/>
          <w:lang w:val="fr-DZ"/>
        </w:rPr>
        <w:lastRenderedPageBreak/>
        <w:t> Description du Projet</w:t>
      </w:r>
    </w:p>
    <w:p w14:paraId="0B6E5289" w14:textId="5C43288A" w:rsidR="00C6554A" w:rsidRDefault="008D2905" w:rsidP="008D2905">
      <w:pPr>
        <w:pStyle w:val="Listepuces"/>
        <w:numPr>
          <w:ilvl w:val="0"/>
          <w:numId w:val="0"/>
        </w:numPr>
        <w:rPr>
          <w:sz w:val="28"/>
          <w:szCs w:val="28"/>
        </w:rPr>
      </w:pPr>
      <w:r>
        <w:rPr>
          <w:sz w:val="28"/>
          <w:szCs w:val="28"/>
        </w:rPr>
        <w:t>C’</w:t>
      </w:r>
      <w:r w:rsidRPr="008D2905">
        <w:rPr>
          <w:sz w:val="28"/>
          <w:szCs w:val="28"/>
        </w:rPr>
        <w:t>est une application web complète permettant la gestion et la réservation de salles de réunion, de formation ou d'événements. L'application offre une interface intuitive pour les utilisateurs et un système de gestion complet pour les administrateurs.</w:t>
      </w:r>
    </w:p>
    <w:p w14:paraId="267B6CF6" w14:textId="2CCB1BD0" w:rsidR="00C826F7" w:rsidRPr="008D2905" w:rsidRDefault="00C826F7" w:rsidP="00C826F7">
      <w:pPr>
        <w:pStyle w:val="Listepuces"/>
        <w:numPr>
          <w:ilvl w:val="0"/>
          <w:numId w:val="0"/>
        </w:numPr>
        <w:rPr>
          <w:sz w:val="28"/>
          <w:szCs w:val="28"/>
        </w:rPr>
      </w:pPr>
      <w:r w:rsidRPr="00C826F7">
        <w:rPr>
          <w:sz w:val="28"/>
          <w:szCs w:val="28"/>
        </w:rPr>
        <w:t xml:space="preserve">Le projet </w:t>
      </w:r>
      <w:r w:rsidRPr="00C826F7">
        <w:rPr>
          <w:i/>
          <w:iCs/>
          <w:sz w:val="28"/>
          <w:szCs w:val="28"/>
        </w:rPr>
        <w:t>Réservation des salles</w:t>
      </w:r>
      <w:r w:rsidRPr="00C826F7">
        <w:rPr>
          <w:sz w:val="28"/>
          <w:szCs w:val="28"/>
        </w:rPr>
        <w:t xml:space="preserve"> est structuré selon une architecture </w:t>
      </w:r>
      <w:r w:rsidRPr="00C826F7">
        <w:rPr>
          <w:b/>
          <w:bCs/>
          <w:sz w:val="28"/>
          <w:szCs w:val="28"/>
        </w:rPr>
        <w:t>client–serveur</w:t>
      </w:r>
      <w:r w:rsidRPr="00C826F7">
        <w:rPr>
          <w:sz w:val="28"/>
          <w:szCs w:val="28"/>
        </w:rPr>
        <w:t xml:space="preserve">, séparant clairement la partie </w:t>
      </w:r>
      <w:r w:rsidRPr="00C826F7">
        <w:rPr>
          <w:b/>
          <w:bCs/>
          <w:sz w:val="28"/>
          <w:szCs w:val="28"/>
        </w:rPr>
        <w:t>Frontend</w:t>
      </w:r>
      <w:r w:rsidRPr="00C826F7">
        <w:rPr>
          <w:sz w:val="28"/>
          <w:szCs w:val="28"/>
        </w:rPr>
        <w:t xml:space="preserve"> (interface utilisateur) et la partie </w:t>
      </w:r>
      <w:r w:rsidRPr="00C826F7">
        <w:rPr>
          <w:b/>
          <w:bCs/>
          <w:sz w:val="28"/>
          <w:szCs w:val="28"/>
        </w:rPr>
        <w:t>Backend</w:t>
      </w:r>
      <w:r w:rsidRPr="00C826F7">
        <w:rPr>
          <w:sz w:val="28"/>
          <w:szCs w:val="28"/>
        </w:rPr>
        <w:t xml:space="preserve"> (logique métier et accès aux données).</w:t>
      </w:r>
      <w:r w:rsidRPr="00C826F7">
        <w:rPr>
          <w:sz w:val="28"/>
          <w:szCs w:val="28"/>
        </w:rPr>
        <w:br/>
        <w:t>Cette séparation permet une meilleure maintenabilité, une évolutivité accrue et une répartition claire des responsabilités.</w:t>
      </w:r>
    </w:p>
    <w:p w14:paraId="225DAE54" w14:textId="77777777" w:rsidR="008D2905" w:rsidRPr="00514122" w:rsidRDefault="008D2905" w:rsidP="008D2905">
      <w:pPr>
        <w:pStyle w:val="Listepuces"/>
        <w:numPr>
          <w:ilvl w:val="0"/>
          <w:numId w:val="0"/>
        </w:numPr>
      </w:pPr>
    </w:p>
    <w:p w14:paraId="3E46D9FE" w14:textId="2A1D5434" w:rsidR="008D2905" w:rsidRPr="007569F6" w:rsidRDefault="008D2905" w:rsidP="008D2905">
      <w:pPr>
        <w:pStyle w:val="Titre2"/>
        <w:rPr>
          <w:b/>
          <w:bCs/>
          <w:sz w:val="28"/>
          <w:szCs w:val="28"/>
          <w:lang w:val="fr-DZ"/>
        </w:rPr>
      </w:pPr>
      <w:r w:rsidRPr="007569F6">
        <w:rPr>
          <w:b/>
          <w:bCs/>
          <w:sz w:val="28"/>
          <w:szCs w:val="28"/>
          <w:lang w:val="fr-DZ"/>
        </w:rPr>
        <w:t>Fonctionnalités principales :</w:t>
      </w:r>
    </w:p>
    <w:p w14:paraId="226110F0" w14:textId="549D1AE3" w:rsidR="00C6554A" w:rsidRPr="00D5413C" w:rsidRDefault="00C6554A" w:rsidP="00C6554A">
      <w:pPr>
        <w:pStyle w:val="Titre2"/>
      </w:pPr>
    </w:p>
    <w:p w14:paraId="4D3E6C28" w14:textId="77777777" w:rsidR="008D2905" w:rsidRPr="007569F6" w:rsidRDefault="008D2905" w:rsidP="008D2905">
      <w:pPr>
        <w:rPr>
          <w:b/>
          <w:bCs/>
          <w:sz w:val="28"/>
          <w:szCs w:val="28"/>
          <w:lang w:val="fr-DZ"/>
        </w:rPr>
      </w:pPr>
      <w:r w:rsidRPr="007569F6">
        <w:rPr>
          <w:b/>
          <w:bCs/>
          <w:sz w:val="28"/>
          <w:szCs w:val="28"/>
          <w:lang w:val="fr-DZ"/>
        </w:rPr>
        <w:t>Pour les utilisateurs :</w:t>
      </w:r>
    </w:p>
    <w:p w14:paraId="6EC80934" w14:textId="77777777" w:rsidR="008D2905" w:rsidRPr="007569F6" w:rsidRDefault="008D2905" w:rsidP="008D2905">
      <w:pPr>
        <w:numPr>
          <w:ilvl w:val="0"/>
          <w:numId w:val="16"/>
        </w:numPr>
        <w:rPr>
          <w:sz w:val="28"/>
          <w:szCs w:val="28"/>
          <w:lang w:val="fr-DZ"/>
        </w:rPr>
      </w:pPr>
      <w:r w:rsidRPr="007569F6">
        <w:rPr>
          <w:sz w:val="28"/>
          <w:szCs w:val="28"/>
          <w:lang w:val="fr-DZ"/>
        </w:rPr>
        <w:t>Consultation des salles disponibles avec photos et équipements</w:t>
      </w:r>
    </w:p>
    <w:p w14:paraId="0B160575" w14:textId="77777777" w:rsidR="008D2905" w:rsidRPr="007569F6" w:rsidRDefault="008D2905" w:rsidP="008D2905">
      <w:pPr>
        <w:numPr>
          <w:ilvl w:val="0"/>
          <w:numId w:val="16"/>
        </w:numPr>
        <w:rPr>
          <w:sz w:val="28"/>
          <w:szCs w:val="28"/>
          <w:lang w:val="fr-DZ"/>
        </w:rPr>
      </w:pPr>
      <w:r w:rsidRPr="007569F6">
        <w:rPr>
          <w:sz w:val="28"/>
          <w:szCs w:val="28"/>
          <w:lang w:val="fr-DZ"/>
        </w:rPr>
        <w:t>Réservation en ligne avec sélection de créneaux horaires</w:t>
      </w:r>
    </w:p>
    <w:p w14:paraId="66DC0CD4" w14:textId="77777777" w:rsidR="008D2905" w:rsidRPr="007569F6" w:rsidRDefault="008D2905" w:rsidP="008D2905">
      <w:pPr>
        <w:numPr>
          <w:ilvl w:val="0"/>
          <w:numId w:val="16"/>
        </w:numPr>
        <w:rPr>
          <w:sz w:val="28"/>
          <w:szCs w:val="28"/>
          <w:lang w:val="fr-DZ"/>
        </w:rPr>
      </w:pPr>
      <w:r w:rsidRPr="007569F6">
        <w:rPr>
          <w:sz w:val="28"/>
          <w:szCs w:val="28"/>
          <w:lang w:val="fr-DZ"/>
        </w:rPr>
        <w:t>Annulation et modification des réservations</w:t>
      </w:r>
    </w:p>
    <w:p w14:paraId="47E8392B" w14:textId="7A31AFAE" w:rsidR="008D2905" w:rsidRDefault="008D2905" w:rsidP="008D2905">
      <w:pPr>
        <w:numPr>
          <w:ilvl w:val="0"/>
          <w:numId w:val="16"/>
        </w:numPr>
        <w:rPr>
          <w:sz w:val="28"/>
          <w:szCs w:val="28"/>
          <w:lang w:val="fr-DZ"/>
        </w:rPr>
      </w:pPr>
      <w:r w:rsidRPr="007569F6">
        <w:rPr>
          <w:sz w:val="28"/>
          <w:szCs w:val="28"/>
          <w:lang w:val="fr-DZ"/>
        </w:rPr>
        <w:t>Historique des réservations personnelles</w:t>
      </w:r>
    </w:p>
    <w:p w14:paraId="1B9252F9" w14:textId="77777777" w:rsidR="007569F6" w:rsidRDefault="007569F6" w:rsidP="007569F6">
      <w:pPr>
        <w:rPr>
          <w:sz w:val="28"/>
          <w:szCs w:val="28"/>
          <w:lang w:val="fr-DZ"/>
        </w:rPr>
      </w:pPr>
    </w:p>
    <w:p w14:paraId="600AFDC2" w14:textId="04AE0390" w:rsidR="007569F6" w:rsidRPr="007569F6" w:rsidRDefault="007569F6" w:rsidP="007569F6">
      <w:pPr>
        <w:rPr>
          <w:b/>
          <w:bCs/>
          <w:sz w:val="28"/>
          <w:szCs w:val="28"/>
          <w:lang w:val="fr-DZ"/>
        </w:rPr>
      </w:pPr>
      <w:r w:rsidRPr="007569F6">
        <w:rPr>
          <w:b/>
          <w:bCs/>
          <w:sz w:val="28"/>
          <w:szCs w:val="28"/>
          <w:lang w:val="fr-DZ"/>
        </w:rPr>
        <w:t>Pour les</w:t>
      </w:r>
      <w:r w:rsidR="00C33A97">
        <w:rPr>
          <w:b/>
          <w:bCs/>
          <w:sz w:val="28"/>
          <w:szCs w:val="28"/>
          <w:lang w:val="fr-DZ"/>
        </w:rPr>
        <w:t xml:space="preserve"> Propriétaires</w:t>
      </w:r>
      <w:r w:rsidR="00C33A97" w:rsidRPr="007569F6">
        <w:rPr>
          <w:b/>
          <w:bCs/>
          <w:sz w:val="28"/>
          <w:szCs w:val="28"/>
          <w:lang w:val="fr-DZ"/>
        </w:rPr>
        <w:t xml:space="preserve"> :</w:t>
      </w:r>
    </w:p>
    <w:p w14:paraId="20B5DF5C" w14:textId="77777777" w:rsidR="007569F6" w:rsidRPr="007569F6" w:rsidRDefault="007569F6" w:rsidP="007569F6">
      <w:pPr>
        <w:numPr>
          <w:ilvl w:val="0"/>
          <w:numId w:val="17"/>
        </w:numPr>
        <w:rPr>
          <w:sz w:val="28"/>
          <w:szCs w:val="28"/>
          <w:lang w:val="fr-DZ"/>
        </w:rPr>
      </w:pPr>
      <w:r w:rsidRPr="007569F6">
        <w:rPr>
          <w:sz w:val="28"/>
          <w:szCs w:val="28"/>
          <w:lang w:val="fr-DZ"/>
        </w:rPr>
        <w:t>Gestion complète des salles (ajout, modification, suppression)</w:t>
      </w:r>
    </w:p>
    <w:p w14:paraId="7C4684C4" w14:textId="77777777" w:rsidR="007569F6" w:rsidRPr="007569F6" w:rsidRDefault="007569F6" w:rsidP="007569F6">
      <w:pPr>
        <w:numPr>
          <w:ilvl w:val="0"/>
          <w:numId w:val="17"/>
        </w:numPr>
        <w:rPr>
          <w:sz w:val="28"/>
          <w:szCs w:val="28"/>
          <w:lang w:val="fr-DZ"/>
        </w:rPr>
      </w:pPr>
      <w:r w:rsidRPr="007569F6">
        <w:rPr>
          <w:sz w:val="28"/>
          <w:szCs w:val="28"/>
          <w:lang w:val="fr-DZ"/>
        </w:rPr>
        <w:t>Validation/refus des réservations</w:t>
      </w:r>
    </w:p>
    <w:p w14:paraId="6016A96D" w14:textId="4C22CF95" w:rsidR="007569F6" w:rsidRDefault="007569F6" w:rsidP="007569F6">
      <w:pPr>
        <w:numPr>
          <w:ilvl w:val="0"/>
          <w:numId w:val="17"/>
        </w:numPr>
        <w:rPr>
          <w:sz w:val="28"/>
          <w:szCs w:val="28"/>
          <w:lang w:val="fr-DZ"/>
        </w:rPr>
      </w:pPr>
      <w:r w:rsidRPr="007569F6">
        <w:rPr>
          <w:sz w:val="28"/>
          <w:szCs w:val="28"/>
          <w:lang w:val="fr-DZ"/>
        </w:rPr>
        <w:t>Calendrier global de toutes les réservations</w:t>
      </w:r>
    </w:p>
    <w:p w14:paraId="3968F499" w14:textId="45FC48E2" w:rsidR="00C33A97" w:rsidRDefault="00C33A97" w:rsidP="007569F6">
      <w:pPr>
        <w:numPr>
          <w:ilvl w:val="0"/>
          <w:numId w:val="17"/>
        </w:numPr>
        <w:rPr>
          <w:sz w:val="28"/>
          <w:szCs w:val="28"/>
          <w:lang w:val="fr-DZ"/>
        </w:rPr>
      </w:pPr>
      <w:r w:rsidRPr="00C33A97">
        <w:rPr>
          <w:sz w:val="28"/>
          <w:szCs w:val="28"/>
          <w:lang w:val="fr-DZ"/>
        </w:rPr>
        <w:t>Consulter les avis et commentaires laissés par les clients.</w:t>
      </w:r>
    </w:p>
    <w:p w14:paraId="1B3A4C5C" w14:textId="77777777" w:rsidR="00C33A97" w:rsidRDefault="00C33A97" w:rsidP="00C33A97">
      <w:pPr>
        <w:ind w:left="360"/>
        <w:rPr>
          <w:sz w:val="28"/>
          <w:szCs w:val="28"/>
          <w:lang w:val="fr-DZ"/>
        </w:rPr>
      </w:pPr>
    </w:p>
    <w:p w14:paraId="0C224958" w14:textId="227E91E2" w:rsidR="00C33A97" w:rsidRDefault="00C33A97" w:rsidP="00C33A97">
      <w:pPr>
        <w:rPr>
          <w:b/>
          <w:bCs/>
          <w:sz w:val="28"/>
          <w:szCs w:val="28"/>
          <w:lang w:val="fr-DZ"/>
        </w:rPr>
      </w:pPr>
      <w:r w:rsidRPr="007569F6">
        <w:rPr>
          <w:b/>
          <w:bCs/>
          <w:sz w:val="28"/>
          <w:szCs w:val="28"/>
          <w:lang w:val="fr-DZ"/>
        </w:rPr>
        <w:lastRenderedPageBreak/>
        <w:t>Pour l</w:t>
      </w:r>
      <w:r>
        <w:rPr>
          <w:b/>
          <w:bCs/>
          <w:sz w:val="28"/>
          <w:szCs w:val="28"/>
          <w:lang w:val="fr-DZ"/>
        </w:rPr>
        <w:t>’administrateur</w:t>
      </w:r>
      <w:r w:rsidRPr="007569F6">
        <w:rPr>
          <w:b/>
          <w:bCs/>
          <w:sz w:val="28"/>
          <w:szCs w:val="28"/>
          <w:lang w:val="fr-DZ"/>
        </w:rPr>
        <w:t xml:space="preserve"> :</w:t>
      </w:r>
    </w:p>
    <w:p w14:paraId="0F4E1AE7" w14:textId="77777777" w:rsidR="00C33A97" w:rsidRPr="00C33A97" w:rsidRDefault="00C33A97" w:rsidP="00C33A97">
      <w:pPr>
        <w:pStyle w:val="Paragraphedeliste"/>
        <w:numPr>
          <w:ilvl w:val="0"/>
          <w:numId w:val="31"/>
        </w:numPr>
        <w:rPr>
          <w:sz w:val="28"/>
          <w:szCs w:val="28"/>
          <w:lang w:val="fr-DZ"/>
        </w:rPr>
      </w:pPr>
      <w:r w:rsidRPr="00C33A97">
        <w:rPr>
          <w:sz w:val="28"/>
          <w:szCs w:val="28"/>
          <w:lang w:val="fr-DZ"/>
        </w:rPr>
        <w:t>Gérer les comptes utilisateurs (activation, désactivation).</w:t>
      </w:r>
    </w:p>
    <w:p w14:paraId="426AB648" w14:textId="649076B0" w:rsidR="00C33A97" w:rsidRPr="00C33A97" w:rsidRDefault="00C33A97" w:rsidP="00C33A97">
      <w:pPr>
        <w:pStyle w:val="Paragraphedeliste"/>
        <w:numPr>
          <w:ilvl w:val="0"/>
          <w:numId w:val="31"/>
        </w:numPr>
        <w:rPr>
          <w:sz w:val="28"/>
          <w:szCs w:val="28"/>
          <w:lang w:val="fr-DZ"/>
        </w:rPr>
      </w:pPr>
      <w:r w:rsidRPr="00C33A97">
        <w:rPr>
          <w:sz w:val="28"/>
          <w:szCs w:val="28"/>
          <w:lang w:val="fr-DZ"/>
        </w:rPr>
        <w:t>Supprimer des annonces de salles si nécessaire.</w:t>
      </w:r>
    </w:p>
    <w:p w14:paraId="1D19E1BF" w14:textId="44295D82" w:rsidR="00C33A97" w:rsidRPr="00C33A97" w:rsidRDefault="00C33A97" w:rsidP="00C33A97">
      <w:pPr>
        <w:pStyle w:val="Paragraphedeliste"/>
        <w:numPr>
          <w:ilvl w:val="0"/>
          <w:numId w:val="31"/>
        </w:numPr>
        <w:rPr>
          <w:b/>
          <w:bCs/>
          <w:sz w:val="28"/>
          <w:szCs w:val="28"/>
          <w:lang w:val="fr-DZ"/>
        </w:rPr>
      </w:pPr>
      <w:r w:rsidRPr="00C33A97">
        <w:rPr>
          <w:sz w:val="28"/>
          <w:szCs w:val="28"/>
          <w:lang w:val="fr-DZ"/>
        </w:rPr>
        <w:t>Superviser les avis et commentaires pour modération</w:t>
      </w:r>
      <w:r w:rsidRPr="00C33A97">
        <w:rPr>
          <w:b/>
          <w:bCs/>
          <w:sz w:val="28"/>
          <w:szCs w:val="28"/>
          <w:lang w:val="fr-DZ"/>
        </w:rPr>
        <w:t>.</w:t>
      </w:r>
    </w:p>
    <w:p w14:paraId="05DACA65" w14:textId="6E683E10" w:rsidR="00C33A97" w:rsidRDefault="00C33A97" w:rsidP="00C33A97">
      <w:pPr>
        <w:ind w:left="360"/>
        <w:rPr>
          <w:sz w:val="28"/>
          <w:szCs w:val="28"/>
          <w:lang w:val="fr-DZ"/>
        </w:rPr>
      </w:pPr>
    </w:p>
    <w:p w14:paraId="54BB674D" w14:textId="77777777" w:rsidR="00C33A97" w:rsidRPr="007569F6" w:rsidRDefault="00C33A97" w:rsidP="00C33A97">
      <w:pPr>
        <w:rPr>
          <w:sz w:val="28"/>
          <w:szCs w:val="28"/>
          <w:lang w:val="fr-DZ"/>
        </w:rPr>
      </w:pPr>
    </w:p>
    <w:p w14:paraId="0114BFDF" w14:textId="773543C4" w:rsidR="00280EDF" w:rsidRPr="00C826F7" w:rsidRDefault="00280EDF" w:rsidP="00C826F7">
      <w:pPr>
        <w:pStyle w:val="Titre2"/>
        <w:rPr>
          <w:b/>
          <w:bCs/>
          <w:sz w:val="28"/>
          <w:szCs w:val="28"/>
          <w:lang w:val="fr-DZ"/>
        </w:rPr>
      </w:pPr>
      <w:r w:rsidRPr="00280EDF">
        <w:rPr>
          <w:b/>
          <w:bCs/>
          <w:sz w:val="28"/>
          <w:szCs w:val="28"/>
          <w:lang w:val="fr-DZ"/>
        </w:rPr>
        <w:t>Stack Technologique :</w:t>
      </w:r>
    </w:p>
    <w:p w14:paraId="7C290688" w14:textId="77777777" w:rsidR="00280EDF" w:rsidRPr="007569F6" w:rsidRDefault="00280EDF" w:rsidP="007569F6">
      <w:pPr>
        <w:rPr>
          <w:sz w:val="28"/>
          <w:szCs w:val="28"/>
          <w:lang w:val="fr-DZ"/>
        </w:rPr>
      </w:pPr>
    </w:p>
    <w:tbl>
      <w:tblPr>
        <w:tblStyle w:val="Tableausimple1"/>
        <w:tblW w:w="0" w:type="auto"/>
        <w:tblLook w:val="04A0" w:firstRow="1" w:lastRow="0" w:firstColumn="1" w:lastColumn="0" w:noHBand="0" w:noVBand="1"/>
      </w:tblPr>
      <w:tblGrid>
        <w:gridCol w:w="2765"/>
        <w:gridCol w:w="2765"/>
        <w:gridCol w:w="2766"/>
      </w:tblGrid>
      <w:tr w:rsidR="00280EDF" w:rsidRPr="005939E0" w14:paraId="1C0B33BD" w14:textId="77777777" w:rsidTr="005939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shd w:val="clear" w:color="auto" w:fill="D6ECFF" w:themeFill="background2"/>
          </w:tcPr>
          <w:p w14:paraId="27CEBEE9" w14:textId="2ACABDE8" w:rsidR="00280EDF" w:rsidRPr="005939E0" w:rsidRDefault="00280EDF" w:rsidP="00280EDF">
            <w:pPr>
              <w:jc w:val="center"/>
              <w:rPr>
                <w:sz w:val="24"/>
                <w:szCs w:val="24"/>
                <w:lang w:val="fr-DZ"/>
              </w:rPr>
            </w:pPr>
            <w:r w:rsidRPr="005939E0">
              <w:rPr>
                <w:sz w:val="24"/>
                <w:szCs w:val="24"/>
              </w:rPr>
              <w:t>Composant</w:t>
            </w:r>
          </w:p>
        </w:tc>
        <w:tc>
          <w:tcPr>
            <w:tcW w:w="2765" w:type="dxa"/>
            <w:shd w:val="clear" w:color="auto" w:fill="D6ECFF" w:themeFill="background2"/>
          </w:tcPr>
          <w:p w14:paraId="417EB0C9" w14:textId="3218B90D" w:rsidR="00280EDF" w:rsidRPr="005939E0" w:rsidRDefault="00280EDF" w:rsidP="00280EDF">
            <w:pPr>
              <w:cnfStyle w:val="100000000000" w:firstRow="1" w:lastRow="0" w:firstColumn="0" w:lastColumn="0" w:oddVBand="0" w:evenVBand="0" w:oddHBand="0" w:evenHBand="0" w:firstRowFirstColumn="0" w:firstRowLastColumn="0" w:lastRowFirstColumn="0" w:lastRowLastColumn="0"/>
              <w:rPr>
                <w:sz w:val="24"/>
                <w:szCs w:val="24"/>
                <w:lang w:val="fr-DZ"/>
              </w:rPr>
            </w:pPr>
            <w:r w:rsidRPr="005939E0">
              <w:rPr>
                <w:sz w:val="24"/>
                <w:szCs w:val="24"/>
              </w:rPr>
              <w:t>Technologie</w:t>
            </w:r>
          </w:p>
        </w:tc>
        <w:tc>
          <w:tcPr>
            <w:tcW w:w="2766" w:type="dxa"/>
            <w:shd w:val="clear" w:color="auto" w:fill="D6ECFF" w:themeFill="background2"/>
          </w:tcPr>
          <w:p w14:paraId="3450D514" w14:textId="2AA2156D" w:rsidR="00280EDF" w:rsidRPr="005939E0" w:rsidRDefault="00280EDF" w:rsidP="00280EDF">
            <w:pPr>
              <w:cnfStyle w:val="100000000000" w:firstRow="1" w:lastRow="0" w:firstColumn="0" w:lastColumn="0" w:oddVBand="0" w:evenVBand="0" w:oddHBand="0" w:evenHBand="0" w:firstRowFirstColumn="0" w:firstRowLastColumn="0" w:lastRowFirstColumn="0" w:lastRowLastColumn="0"/>
              <w:rPr>
                <w:sz w:val="24"/>
                <w:szCs w:val="24"/>
                <w:lang w:val="fr-DZ"/>
              </w:rPr>
            </w:pPr>
            <w:r w:rsidRPr="005939E0">
              <w:rPr>
                <w:sz w:val="24"/>
                <w:szCs w:val="24"/>
              </w:rPr>
              <w:t>Objectif</w:t>
            </w:r>
          </w:p>
        </w:tc>
      </w:tr>
      <w:tr w:rsidR="00280EDF" w:rsidRPr="005939E0" w14:paraId="2F581961" w14:textId="77777777" w:rsidTr="00280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4CC9A78" w14:textId="549CED51" w:rsidR="00280EDF" w:rsidRPr="005939E0" w:rsidRDefault="00280EDF" w:rsidP="00280EDF">
            <w:pPr>
              <w:rPr>
                <w:sz w:val="24"/>
                <w:szCs w:val="24"/>
                <w:lang w:val="fr-DZ"/>
              </w:rPr>
            </w:pPr>
            <w:r w:rsidRPr="005939E0">
              <w:rPr>
                <w:sz w:val="24"/>
                <w:szCs w:val="24"/>
              </w:rPr>
              <w:t xml:space="preserve">            Frontend</w:t>
            </w:r>
          </w:p>
        </w:tc>
        <w:tc>
          <w:tcPr>
            <w:tcW w:w="2765" w:type="dxa"/>
          </w:tcPr>
          <w:p w14:paraId="684EF25D" w14:textId="7C3F0DD4" w:rsidR="00280EDF" w:rsidRPr="005939E0" w:rsidRDefault="00280EDF" w:rsidP="00280EDF">
            <w:pPr>
              <w:cnfStyle w:val="000000100000" w:firstRow="0" w:lastRow="0" w:firstColumn="0" w:lastColumn="0" w:oddVBand="0" w:evenVBand="0" w:oddHBand="1" w:evenHBand="0" w:firstRowFirstColumn="0" w:firstRowLastColumn="0" w:lastRowFirstColumn="0" w:lastRowLastColumn="0"/>
              <w:rPr>
                <w:sz w:val="24"/>
                <w:szCs w:val="24"/>
                <w:lang w:val="fr-DZ"/>
              </w:rPr>
            </w:pPr>
            <w:proofErr w:type="spellStart"/>
            <w:r w:rsidRPr="005939E0">
              <w:rPr>
                <w:sz w:val="24"/>
                <w:szCs w:val="24"/>
              </w:rPr>
              <w:t>React</w:t>
            </w:r>
            <w:proofErr w:type="spellEnd"/>
            <w:r w:rsidRPr="005939E0">
              <w:rPr>
                <w:sz w:val="24"/>
                <w:szCs w:val="24"/>
              </w:rPr>
              <w:t xml:space="preserve"> 18 + </w:t>
            </w:r>
            <w:proofErr w:type="spellStart"/>
            <w:r w:rsidRPr="005939E0">
              <w:rPr>
                <w:sz w:val="24"/>
                <w:szCs w:val="24"/>
              </w:rPr>
              <w:t>React</w:t>
            </w:r>
            <w:proofErr w:type="spellEnd"/>
            <w:r w:rsidRPr="005939E0">
              <w:rPr>
                <w:sz w:val="24"/>
                <w:szCs w:val="24"/>
              </w:rPr>
              <w:t xml:space="preserve"> Router</w:t>
            </w:r>
          </w:p>
        </w:tc>
        <w:tc>
          <w:tcPr>
            <w:tcW w:w="2766" w:type="dxa"/>
          </w:tcPr>
          <w:p w14:paraId="37B4D4E5" w14:textId="6A9E4411" w:rsidR="00280EDF" w:rsidRPr="005939E0" w:rsidRDefault="00280EDF" w:rsidP="00280EDF">
            <w:pPr>
              <w:cnfStyle w:val="000000100000" w:firstRow="0" w:lastRow="0" w:firstColumn="0" w:lastColumn="0" w:oddVBand="0" w:evenVBand="0" w:oddHBand="1" w:evenHBand="0" w:firstRowFirstColumn="0" w:firstRowLastColumn="0" w:lastRowFirstColumn="0" w:lastRowLastColumn="0"/>
              <w:rPr>
                <w:sz w:val="24"/>
                <w:szCs w:val="24"/>
                <w:lang w:val="fr-DZ"/>
              </w:rPr>
            </w:pPr>
            <w:r w:rsidRPr="005939E0">
              <w:rPr>
                <w:sz w:val="24"/>
                <w:szCs w:val="24"/>
              </w:rPr>
              <w:t>Interface utilisateur dynamique</w:t>
            </w:r>
          </w:p>
        </w:tc>
      </w:tr>
      <w:tr w:rsidR="00280EDF" w:rsidRPr="005939E0" w14:paraId="6BABCA96" w14:textId="77777777" w:rsidTr="00280EDF">
        <w:tc>
          <w:tcPr>
            <w:cnfStyle w:val="001000000000" w:firstRow="0" w:lastRow="0" w:firstColumn="1" w:lastColumn="0" w:oddVBand="0" w:evenVBand="0" w:oddHBand="0" w:evenHBand="0" w:firstRowFirstColumn="0" w:firstRowLastColumn="0" w:lastRowFirstColumn="0" w:lastRowLastColumn="0"/>
            <w:tcW w:w="2765" w:type="dxa"/>
          </w:tcPr>
          <w:p w14:paraId="61D25CF4" w14:textId="2494FF88" w:rsidR="00280EDF" w:rsidRPr="005939E0" w:rsidRDefault="00280EDF" w:rsidP="00280EDF">
            <w:pPr>
              <w:rPr>
                <w:sz w:val="24"/>
                <w:szCs w:val="24"/>
                <w:lang w:val="fr-DZ"/>
              </w:rPr>
            </w:pPr>
            <w:r w:rsidRPr="005939E0">
              <w:rPr>
                <w:sz w:val="24"/>
                <w:szCs w:val="24"/>
              </w:rPr>
              <w:t xml:space="preserve">            Backend</w:t>
            </w:r>
          </w:p>
        </w:tc>
        <w:tc>
          <w:tcPr>
            <w:tcW w:w="2765" w:type="dxa"/>
          </w:tcPr>
          <w:p w14:paraId="5E44D7C0" w14:textId="16CF104D" w:rsidR="00280EDF" w:rsidRPr="005939E0" w:rsidRDefault="00280EDF" w:rsidP="00280EDF">
            <w:pPr>
              <w:cnfStyle w:val="000000000000" w:firstRow="0" w:lastRow="0" w:firstColumn="0" w:lastColumn="0" w:oddVBand="0" w:evenVBand="0" w:oddHBand="0" w:evenHBand="0" w:firstRowFirstColumn="0" w:firstRowLastColumn="0" w:lastRowFirstColumn="0" w:lastRowLastColumn="0"/>
              <w:rPr>
                <w:sz w:val="24"/>
                <w:szCs w:val="24"/>
                <w:lang w:val="fr-DZ"/>
              </w:rPr>
            </w:pPr>
            <w:r w:rsidRPr="005939E0">
              <w:rPr>
                <w:sz w:val="24"/>
                <w:szCs w:val="24"/>
              </w:rPr>
              <w:t>Node.js + Express</w:t>
            </w:r>
          </w:p>
        </w:tc>
        <w:tc>
          <w:tcPr>
            <w:tcW w:w="2766" w:type="dxa"/>
          </w:tcPr>
          <w:p w14:paraId="1215DC29" w14:textId="3BA54A3A" w:rsidR="00280EDF" w:rsidRPr="005939E0" w:rsidRDefault="005939E0" w:rsidP="005939E0">
            <w:pPr>
              <w:cnfStyle w:val="000000000000" w:firstRow="0" w:lastRow="0" w:firstColumn="0" w:lastColumn="0" w:oddVBand="0" w:evenVBand="0" w:oddHBand="0" w:evenHBand="0" w:firstRowFirstColumn="0" w:firstRowLastColumn="0" w:lastRowFirstColumn="0" w:lastRowLastColumn="0"/>
              <w:rPr>
                <w:sz w:val="24"/>
                <w:szCs w:val="24"/>
                <w:lang w:val="fr-DZ"/>
              </w:rPr>
            </w:pPr>
            <w:r w:rsidRPr="005939E0">
              <w:rPr>
                <w:sz w:val="24"/>
                <w:szCs w:val="24"/>
              </w:rPr>
              <w:t>API REST, logique métier</w:t>
            </w:r>
          </w:p>
        </w:tc>
      </w:tr>
      <w:tr w:rsidR="00280EDF" w:rsidRPr="005939E0" w14:paraId="5B5E16C6" w14:textId="77777777" w:rsidTr="00280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87D773" w14:textId="6D7B70F1" w:rsidR="00280EDF" w:rsidRPr="005939E0" w:rsidRDefault="00280EDF" w:rsidP="00280EDF">
            <w:pPr>
              <w:rPr>
                <w:sz w:val="24"/>
                <w:szCs w:val="24"/>
                <w:lang w:val="fr-DZ"/>
              </w:rPr>
            </w:pPr>
            <w:r w:rsidRPr="005939E0">
              <w:rPr>
                <w:sz w:val="24"/>
                <w:szCs w:val="24"/>
              </w:rPr>
              <w:t xml:space="preserve">       Base de données</w:t>
            </w:r>
          </w:p>
        </w:tc>
        <w:tc>
          <w:tcPr>
            <w:tcW w:w="2765" w:type="dxa"/>
          </w:tcPr>
          <w:p w14:paraId="4E613377" w14:textId="64CD4485" w:rsidR="00280EDF" w:rsidRPr="005939E0" w:rsidRDefault="005939E0" w:rsidP="00280EDF">
            <w:pPr>
              <w:cnfStyle w:val="000000100000" w:firstRow="0" w:lastRow="0" w:firstColumn="0" w:lastColumn="0" w:oddVBand="0" w:evenVBand="0" w:oddHBand="1" w:evenHBand="0" w:firstRowFirstColumn="0" w:firstRowLastColumn="0" w:lastRowFirstColumn="0" w:lastRowLastColumn="0"/>
              <w:rPr>
                <w:sz w:val="24"/>
                <w:szCs w:val="24"/>
                <w:lang w:val="fr-DZ"/>
              </w:rPr>
            </w:pPr>
            <w:proofErr w:type="spellStart"/>
            <w:r w:rsidRPr="005939E0">
              <w:rPr>
                <w:sz w:val="24"/>
                <w:szCs w:val="24"/>
                <w:lang w:val="fr-DZ"/>
              </w:rPr>
              <w:t>My</w:t>
            </w:r>
            <w:proofErr w:type="spellEnd"/>
            <w:r w:rsidRPr="005939E0">
              <w:rPr>
                <w:sz w:val="24"/>
                <w:szCs w:val="24"/>
                <w:lang w:val="fr-DZ"/>
              </w:rPr>
              <w:t xml:space="preserve"> SQL</w:t>
            </w:r>
          </w:p>
        </w:tc>
        <w:tc>
          <w:tcPr>
            <w:tcW w:w="2766" w:type="dxa"/>
          </w:tcPr>
          <w:p w14:paraId="02002A29" w14:textId="5CA5BB9B" w:rsidR="00280EDF" w:rsidRPr="005939E0" w:rsidRDefault="005939E0" w:rsidP="005939E0">
            <w:pPr>
              <w:cnfStyle w:val="000000100000" w:firstRow="0" w:lastRow="0" w:firstColumn="0" w:lastColumn="0" w:oddVBand="0" w:evenVBand="0" w:oddHBand="1" w:evenHBand="0" w:firstRowFirstColumn="0" w:firstRowLastColumn="0" w:lastRowFirstColumn="0" w:lastRowLastColumn="0"/>
              <w:rPr>
                <w:sz w:val="24"/>
                <w:szCs w:val="24"/>
                <w:lang w:val="fr-DZ"/>
              </w:rPr>
            </w:pPr>
            <w:r w:rsidRPr="005939E0">
              <w:rPr>
                <w:sz w:val="24"/>
                <w:szCs w:val="24"/>
              </w:rPr>
              <w:t>Stockage des données</w:t>
            </w:r>
          </w:p>
        </w:tc>
      </w:tr>
      <w:tr w:rsidR="00280EDF" w:rsidRPr="005939E0" w14:paraId="786CA9FA" w14:textId="77777777" w:rsidTr="00280EDF">
        <w:tc>
          <w:tcPr>
            <w:cnfStyle w:val="001000000000" w:firstRow="0" w:lastRow="0" w:firstColumn="1" w:lastColumn="0" w:oddVBand="0" w:evenVBand="0" w:oddHBand="0" w:evenHBand="0" w:firstRowFirstColumn="0" w:firstRowLastColumn="0" w:lastRowFirstColumn="0" w:lastRowLastColumn="0"/>
            <w:tcW w:w="2765" w:type="dxa"/>
          </w:tcPr>
          <w:p w14:paraId="439C8665" w14:textId="24C05608" w:rsidR="00280EDF" w:rsidRPr="005939E0" w:rsidRDefault="00280EDF" w:rsidP="00280EDF">
            <w:pPr>
              <w:rPr>
                <w:sz w:val="24"/>
                <w:szCs w:val="24"/>
                <w:lang w:val="fr-DZ"/>
              </w:rPr>
            </w:pPr>
            <w:r w:rsidRPr="005939E0">
              <w:rPr>
                <w:sz w:val="24"/>
                <w:szCs w:val="24"/>
              </w:rPr>
              <w:t xml:space="preserve">             </w:t>
            </w:r>
            <w:proofErr w:type="spellStart"/>
            <w:r w:rsidRPr="005939E0">
              <w:rPr>
                <w:sz w:val="24"/>
                <w:szCs w:val="24"/>
              </w:rPr>
              <w:t>Styling</w:t>
            </w:r>
            <w:proofErr w:type="spellEnd"/>
          </w:p>
        </w:tc>
        <w:tc>
          <w:tcPr>
            <w:tcW w:w="2765" w:type="dxa"/>
          </w:tcPr>
          <w:p w14:paraId="66DCA0B6" w14:textId="1EFE30C9" w:rsidR="00280EDF" w:rsidRPr="005939E0" w:rsidRDefault="00280EDF" w:rsidP="00280EDF">
            <w:pPr>
              <w:cnfStyle w:val="000000000000" w:firstRow="0" w:lastRow="0" w:firstColumn="0" w:lastColumn="0" w:oddVBand="0" w:evenVBand="0" w:oddHBand="0" w:evenHBand="0" w:firstRowFirstColumn="0" w:firstRowLastColumn="0" w:lastRowFirstColumn="0" w:lastRowLastColumn="0"/>
              <w:rPr>
                <w:sz w:val="24"/>
                <w:szCs w:val="24"/>
                <w:lang w:val="fr-DZ"/>
              </w:rPr>
            </w:pPr>
            <w:r w:rsidRPr="005939E0">
              <w:rPr>
                <w:sz w:val="24"/>
                <w:szCs w:val="24"/>
              </w:rPr>
              <w:t xml:space="preserve">CSS Modules / </w:t>
            </w:r>
            <w:proofErr w:type="spellStart"/>
            <w:r w:rsidRPr="005939E0">
              <w:rPr>
                <w:sz w:val="24"/>
                <w:szCs w:val="24"/>
              </w:rPr>
              <w:t>Tailwind</w:t>
            </w:r>
            <w:proofErr w:type="spellEnd"/>
          </w:p>
        </w:tc>
        <w:tc>
          <w:tcPr>
            <w:tcW w:w="2766" w:type="dxa"/>
          </w:tcPr>
          <w:p w14:paraId="390E6605" w14:textId="6375D0B8" w:rsidR="00280EDF" w:rsidRPr="005939E0" w:rsidRDefault="005939E0" w:rsidP="005939E0">
            <w:pPr>
              <w:cnfStyle w:val="000000000000" w:firstRow="0" w:lastRow="0" w:firstColumn="0" w:lastColumn="0" w:oddVBand="0" w:evenVBand="0" w:oddHBand="0" w:evenHBand="0" w:firstRowFirstColumn="0" w:firstRowLastColumn="0" w:lastRowFirstColumn="0" w:lastRowLastColumn="0"/>
              <w:rPr>
                <w:sz w:val="24"/>
                <w:szCs w:val="24"/>
                <w:lang w:val="fr-DZ"/>
              </w:rPr>
            </w:pPr>
            <w:r w:rsidRPr="005939E0">
              <w:rPr>
                <w:sz w:val="24"/>
                <w:szCs w:val="24"/>
              </w:rPr>
              <w:t>Design responsive</w:t>
            </w:r>
          </w:p>
        </w:tc>
      </w:tr>
      <w:tr w:rsidR="00280EDF" w:rsidRPr="005939E0" w14:paraId="6D41250D" w14:textId="77777777" w:rsidTr="00280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BC1C5B1" w14:textId="48E8325A" w:rsidR="00280EDF" w:rsidRPr="005939E0" w:rsidRDefault="00280EDF" w:rsidP="00280EDF">
            <w:pPr>
              <w:rPr>
                <w:sz w:val="24"/>
                <w:szCs w:val="24"/>
                <w:lang w:val="fr-DZ"/>
              </w:rPr>
            </w:pPr>
            <w:r w:rsidRPr="005939E0">
              <w:rPr>
                <w:sz w:val="24"/>
                <w:szCs w:val="24"/>
              </w:rPr>
              <w:t xml:space="preserve">       Authentification</w:t>
            </w:r>
          </w:p>
        </w:tc>
        <w:tc>
          <w:tcPr>
            <w:tcW w:w="2765" w:type="dxa"/>
          </w:tcPr>
          <w:p w14:paraId="53CA0A77" w14:textId="0A7B3295" w:rsidR="00280EDF" w:rsidRPr="005939E0" w:rsidRDefault="00280EDF" w:rsidP="00280EDF">
            <w:pPr>
              <w:cnfStyle w:val="000000100000" w:firstRow="0" w:lastRow="0" w:firstColumn="0" w:lastColumn="0" w:oddVBand="0" w:evenVBand="0" w:oddHBand="1" w:evenHBand="0" w:firstRowFirstColumn="0" w:firstRowLastColumn="0" w:lastRowFirstColumn="0" w:lastRowLastColumn="0"/>
              <w:rPr>
                <w:sz w:val="24"/>
                <w:szCs w:val="24"/>
                <w:lang w:val="fr-DZ"/>
              </w:rPr>
            </w:pPr>
            <w:r w:rsidRPr="005939E0">
              <w:rPr>
                <w:sz w:val="24"/>
                <w:szCs w:val="24"/>
              </w:rPr>
              <w:t xml:space="preserve">JWT (JSON Web </w:t>
            </w:r>
            <w:proofErr w:type="spellStart"/>
            <w:r w:rsidRPr="005939E0">
              <w:rPr>
                <w:sz w:val="24"/>
                <w:szCs w:val="24"/>
              </w:rPr>
              <w:t>Tokens</w:t>
            </w:r>
            <w:proofErr w:type="spellEnd"/>
            <w:r w:rsidRPr="005939E0">
              <w:rPr>
                <w:sz w:val="24"/>
                <w:szCs w:val="24"/>
              </w:rPr>
              <w:t>)</w:t>
            </w:r>
          </w:p>
        </w:tc>
        <w:tc>
          <w:tcPr>
            <w:tcW w:w="2766" w:type="dxa"/>
          </w:tcPr>
          <w:p w14:paraId="0900581E" w14:textId="6CFF60E8" w:rsidR="00280EDF" w:rsidRPr="005939E0" w:rsidRDefault="005939E0" w:rsidP="005939E0">
            <w:pPr>
              <w:cnfStyle w:val="000000100000" w:firstRow="0" w:lastRow="0" w:firstColumn="0" w:lastColumn="0" w:oddVBand="0" w:evenVBand="0" w:oddHBand="1" w:evenHBand="0" w:firstRowFirstColumn="0" w:firstRowLastColumn="0" w:lastRowFirstColumn="0" w:lastRowLastColumn="0"/>
              <w:rPr>
                <w:sz w:val="24"/>
                <w:szCs w:val="24"/>
                <w:lang w:val="fr-DZ"/>
              </w:rPr>
            </w:pPr>
            <w:r w:rsidRPr="005939E0">
              <w:rPr>
                <w:sz w:val="24"/>
                <w:szCs w:val="24"/>
              </w:rPr>
              <w:t>Sécurité des sessions</w:t>
            </w:r>
          </w:p>
        </w:tc>
      </w:tr>
      <w:tr w:rsidR="00280EDF" w:rsidRPr="005939E0" w14:paraId="1E4215A3" w14:textId="77777777" w:rsidTr="00280EDF">
        <w:tc>
          <w:tcPr>
            <w:cnfStyle w:val="001000000000" w:firstRow="0" w:lastRow="0" w:firstColumn="1" w:lastColumn="0" w:oddVBand="0" w:evenVBand="0" w:oddHBand="0" w:evenHBand="0" w:firstRowFirstColumn="0" w:firstRowLastColumn="0" w:lastRowFirstColumn="0" w:lastRowLastColumn="0"/>
            <w:tcW w:w="2765" w:type="dxa"/>
          </w:tcPr>
          <w:p w14:paraId="77375FBA" w14:textId="7BCDFC90" w:rsidR="00280EDF" w:rsidRPr="005939E0" w:rsidRDefault="00280EDF" w:rsidP="00280EDF">
            <w:pPr>
              <w:rPr>
                <w:sz w:val="24"/>
                <w:szCs w:val="24"/>
                <w:lang w:val="fr-DZ"/>
              </w:rPr>
            </w:pPr>
            <w:r w:rsidRPr="005939E0">
              <w:rPr>
                <w:sz w:val="24"/>
                <w:szCs w:val="24"/>
              </w:rPr>
              <w:t xml:space="preserve">        HTTP Client</w:t>
            </w:r>
          </w:p>
        </w:tc>
        <w:tc>
          <w:tcPr>
            <w:tcW w:w="2765" w:type="dxa"/>
          </w:tcPr>
          <w:p w14:paraId="22605417" w14:textId="44AB3A22" w:rsidR="00280EDF" w:rsidRPr="005939E0" w:rsidRDefault="00280EDF" w:rsidP="00280EDF">
            <w:pPr>
              <w:cnfStyle w:val="000000000000" w:firstRow="0" w:lastRow="0" w:firstColumn="0" w:lastColumn="0" w:oddVBand="0" w:evenVBand="0" w:oddHBand="0" w:evenHBand="0" w:firstRowFirstColumn="0" w:firstRowLastColumn="0" w:lastRowFirstColumn="0" w:lastRowLastColumn="0"/>
              <w:rPr>
                <w:sz w:val="24"/>
                <w:szCs w:val="24"/>
                <w:lang w:val="fr-DZ"/>
              </w:rPr>
            </w:pPr>
            <w:r w:rsidRPr="005939E0">
              <w:rPr>
                <w:sz w:val="24"/>
                <w:szCs w:val="24"/>
              </w:rPr>
              <w:t>Axios</w:t>
            </w:r>
          </w:p>
        </w:tc>
        <w:tc>
          <w:tcPr>
            <w:tcW w:w="2766" w:type="dxa"/>
          </w:tcPr>
          <w:p w14:paraId="6486B106" w14:textId="7FA6C32E" w:rsidR="00280EDF" w:rsidRPr="005939E0" w:rsidRDefault="005939E0" w:rsidP="005939E0">
            <w:pPr>
              <w:cnfStyle w:val="000000000000" w:firstRow="0" w:lastRow="0" w:firstColumn="0" w:lastColumn="0" w:oddVBand="0" w:evenVBand="0" w:oddHBand="0" w:evenHBand="0" w:firstRowFirstColumn="0" w:firstRowLastColumn="0" w:lastRowFirstColumn="0" w:lastRowLastColumn="0"/>
              <w:rPr>
                <w:sz w:val="24"/>
                <w:szCs w:val="24"/>
                <w:lang w:val="fr-DZ"/>
              </w:rPr>
            </w:pPr>
            <w:r w:rsidRPr="005939E0">
              <w:rPr>
                <w:sz w:val="24"/>
                <w:szCs w:val="24"/>
              </w:rPr>
              <w:t>Communication avec l'API</w:t>
            </w:r>
          </w:p>
        </w:tc>
      </w:tr>
    </w:tbl>
    <w:p w14:paraId="765B968F" w14:textId="77777777" w:rsidR="008D2905" w:rsidRDefault="008D2905" w:rsidP="008D2905">
      <w:pPr>
        <w:rPr>
          <w:lang w:val="fr-DZ"/>
        </w:rPr>
      </w:pPr>
    </w:p>
    <w:p w14:paraId="5E8ED243" w14:textId="1F79422D" w:rsidR="00B6717D" w:rsidRPr="00280EDF" w:rsidRDefault="00B6717D" w:rsidP="00B6717D">
      <w:pPr>
        <w:pStyle w:val="Titre2"/>
        <w:rPr>
          <w:b/>
          <w:bCs/>
          <w:sz w:val="28"/>
          <w:szCs w:val="28"/>
          <w:lang w:val="fr-DZ"/>
        </w:rPr>
      </w:pPr>
      <w:r>
        <w:rPr>
          <w:b/>
          <w:bCs/>
          <w:sz w:val="28"/>
          <w:szCs w:val="28"/>
          <w:lang w:val="fr-DZ"/>
        </w:rPr>
        <w:t>Arboressance du projet</w:t>
      </w:r>
      <w:r w:rsidRPr="00280EDF">
        <w:rPr>
          <w:b/>
          <w:bCs/>
          <w:sz w:val="28"/>
          <w:szCs w:val="28"/>
          <w:lang w:val="fr-DZ"/>
        </w:rPr>
        <w:t xml:space="preserve"> :</w:t>
      </w:r>
    </w:p>
    <w:p w14:paraId="0004E907" w14:textId="77777777" w:rsidR="005939E0" w:rsidRDefault="005939E0" w:rsidP="008D2905">
      <w:pPr>
        <w:rPr>
          <w:lang w:val="fr-DZ"/>
        </w:rPr>
      </w:pPr>
    </w:p>
    <w:p w14:paraId="72165D63" w14:textId="77777777" w:rsidR="005939E0" w:rsidRPr="008D2905" w:rsidRDefault="005939E0" w:rsidP="008D2905">
      <w:pPr>
        <w:rPr>
          <w:lang w:val="fr-DZ"/>
        </w:rPr>
      </w:pPr>
    </w:p>
    <w:p w14:paraId="0FF79E3E" w14:textId="0042AD10" w:rsidR="00B6717D" w:rsidRPr="00B6717D" w:rsidRDefault="00B6717D" w:rsidP="00B6717D">
      <w:pPr>
        <w:rPr>
          <w:lang w:val="fr-DZ"/>
        </w:rPr>
      </w:pPr>
      <w:r w:rsidRPr="00B6717D">
        <w:rPr>
          <w:noProof/>
          <w:lang w:val="fr-DZ"/>
        </w:rPr>
        <w:lastRenderedPageBreak/>
        <w:drawing>
          <wp:inline distT="0" distB="0" distL="0" distR="0" wp14:anchorId="18F5FB6F" wp14:editId="2BF5B83B">
            <wp:extent cx="6057900" cy="4140200"/>
            <wp:effectExtent l="0" t="0" r="0" b="0"/>
            <wp:docPr id="202993952" name="Image 1" descr="Une image contenant diagramme, Plan, Rectangl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952" name="Image 1" descr="Une image contenant diagramme, Plan, Rectangle, carré&#10;&#10;Le contenu généré par l’IA peut être incorrect."/>
                    <pic:cNvPicPr/>
                  </pic:nvPicPr>
                  <pic:blipFill>
                    <a:blip r:embed="rId9"/>
                    <a:stretch>
                      <a:fillRect/>
                    </a:stretch>
                  </pic:blipFill>
                  <pic:spPr>
                    <a:xfrm>
                      <a:off x="0" y="0"/>
                      <a:ext cx="6057900" cy="4140200"/>
                    </a:xfrm>
                    <a:prstGeom prst="rect">
                      <a:avLst/>
                    </a:prstGeom>
                  </pic:spPr>
                </pic:pic>
              </a:graphicData>
            </a:graphic>
          </wp:inline>
        </w:drawing>
      </w:r>
    </w:p>
    <w:p w14:paraId="4CCAB548" w14:textId="54C2229A" w:rsidR="00172B7D" w:rsidRDefault="00172B7D" w:rsidP="008D2905"/>
    <w:p w14:paraId="5411523E" w14:textId="77777777" w:rsidR="00C826F7" w:rsidRPr="00C826F7" w:rsidRDefault="00C826F7" w:rsidP="00C826F7">
      <w:pPr>
        <w:rPr>
          <w:sz w:val="28"/>
          <w:szCs w:val="28"/>
          <w:lang w:val="fr-DZ"/>
        </w:rPr>
      </w:pPr>
      <w:r w:rsidRPr="00C826F7">
        <w:rPr>
          <w:sz w:val="28"/>
          <w:szCs w:val="28"/>
          <w:lang w:val="fr-DZ"/>
        </w:rPr>
        <w:t>L’arborescence globale du projet est organisée comme suit :</w:t>
      </w:r>
    </w:p>
    <w:p w14:paraId="378CEBE4" w14:textId="77777777" w:rsidR="00C826F7" w:rsidRPr="00C826F7" w:rsidRDefault="00C826F7" w:rsidP="00C826F7">
      <w:pPr>
        <w:numPr>
          <w:ilvl w:val="0"/>
          <w:numId w:val="18"/>
        </w:numPr>
        <w:rPr>
          <w:sz w:val="28"/>
          <w:szCs w:val="28"/>
          <w:lang w:val="fr-DZ"/>
        </w:rPr>
      </w:pPr>
      <w:r w:rsidRPr="00C826F7">
        <w:rPr>
          <w:sz w:val="28"/>
          <w:szCs w:val="28"/>
          <w:lang w:val="fr-DZ"/>
        </w:rPr>
        <w:t>Un dossier racine contenant les configurations générales.</w:t>
      </w:r>
    </w:p>
    <w:p w14:paraId="34425BBA" w14:textId="77777777" w:rsidR="00C826F7" w:rsidRPr="00C826F7" w:rsidRDefault="00C826F7" w:rsidP="00C826F7">
      <w:pPr>
        <w:numPr>
          <w:ilvl w:val="0"/>
          <w:numId w:val="18"/>
        </w:numPr>
        <w:rPr>
          <w:sz w:val="28"/>
          <w:szCs w:val="28"/>
          <w:lang w:val="fr-DZ"/>
        </w:rPr>
      </w:pPr>
      <w:r w:rsidRPr="00C826F7">
        <w:rPr>
          <w:sz w:val="28"/>
          <w:szCs w:val="28"/>
          <w:lang w:val="fr-DZ"/>
        </w:rPr>
        <w:t xml:space="preserve">Un dossier </w:t>
      </w:r>
      <w:r w:rsidRPr="00C826F7">
        <w:rPr>
          <w:b/>
          <w:bCs/>
          <w:sz w:val="28"/>
          <w:szCs w:val="28"/>
          <w:lang w:val="fr-DZ"/>
        </w:rPr>
        <w:t>Frontend</w:t>
      </w:r>
      <w:r w:rsidRPr="00C826F7">
        <w:rPr>
          <w:sz w:val="28"/>
          <w:szCs w:val="28"/>
          <w:lang w:val="fr-DZ"/>
        </w:rPr>
        <w:t xml:space="preserve"> pour l’application côté client.</w:t>
      </w:r>
    </w:p>
    <w:p w14:paraId="70C5B680" w14:textId="77777777" w:rsidR="00C826F7" w:rsidRPr="00C826F7" w:rsidRDefault="00C826F7" w:rsidP="00C826F7">
      <w:pPr>
        <w:numPr>
          <w:ilvl w:val="0"/>
          <w:numId w:val="18"/>
        </w:numPr>
        <w:rPr>
          <w:sz w:val="28"/>
          <w:szCs w:val="28"/>
          <w:lang w:val="fr-DZ"/>
        </w:rPr>
      </w:pPr>
      <w:r w:rsidRPr="00C826F7">
        <w:rPr>
          <w:sz w:val="28"/>
          <w:szCs w:val="28"/>
          <w:lang w:val="fr-DZ"/>
        </w:rPr>
        <w:t xml:space="preserve">Un dossier </w:t>
      </w:r>
      <w:r w:rsidRPr="00C826F7">
        <w:rPr>
          <w:b/>
          <w:bCs/>
          <w:sz w:val="28"/>
          <w:szCs w:val="28"/>
          <w:lang w:val="fr-DZ"/>
        </w:rPr>
        <w:t>Backend</w:t>
      </w:r>
      <w:r w:rsidRPr="00C826F7">
        <w:rPr>
          <w:sz w:val="28"/>
          <w:szCs w:val="28"/>
          <w:lang w:val="fr-DZ"/>
        </w:rPr>
        <w:t xml:space="preserve"> pour l’API et la gestion serveur.</w:t>
      </w:r>
    </w:p>
    <w:p w14:paraId="4E758960" w14:textId="77777777" w:rsidR="00B6717D" w:rsidRDefault="00B6717D" w:rsidP="008D2905">
      <w:pPr>
        <w:rPr>
          <w:lang w:val="fr-DZ"/>
        </w:rPr>
      </w:pPr>
    </w:p>
    <w:p w14:paraId="62202E6B" w14:textId="0E92A723" w:rsidR="00BD75E2" w:rsidRPr="00280EDF" w:rsidRDefault="00BD75E2" w:rsidP="00BD75E2">
      <w:pPr>
        <w:pStyle w:val="Titre2"/>
        <w:rPr>
          <w:b/>
          <w:bCs/>
          <w:sz w:val="28"/>
          <w:szCs w:val="28"/>
          <w:lang w:val="fr-DZ"/>
        </w:rPr>
      </w:pPr>
      <w:r>
        <w:rPr>
          <w:b/>
          <w:bCs/>
          <w:sz w:val="28"/>
          <w:szCs w:val="28"/>
          <w:lang w:val="fr-DZ"/>
        </w:rPr>
        <w:t>dossier RACINE DU projet</w:t>
      </w:r>
      <w:r w:rsidRPr="00280EDF">
        <w:rPr>
          <w:b/>
          <w:bCs/>
          <w:sz w:val="28"/>
          <w:szCs w:val="28"/>
          <w:lang w:val="fr-DZ"/>
        </w:rPr>
        <w:t xml:space="preserve"> :</w:t>
      </w:r>
    </w:p>
    <w:p w14:paraId="1A214DE0" w14:textId="77777777" w:rsidR="00C826F7" w:rsidRPr="00C33A97" w:rsidRDefault="00C826F7" w:rsidP="00C826F7">
      <w:pPr>
        <w:rPr>
          <w:b/>
          <w:bCs/>
          <w:color w:val="auto"/>
          <w:sz w:val="28"/>
          <w:szCs w:val="28"/>
          <w:u w:val="single"/>
          <w:lang w:val="fr-DZ"/>
        </w:rPr>
      </w:pPr>
      <w:r w:rsidRPr="00C33A97">
        <w:rPr>
          <w:b/>
          <w:bCs/>
          <w:color w:val="auto"/>
          <w:sz w:val="28"/>
          <w:szCs w:val="28"/>
          <w:u w:val="single"/>
          <w:lang w:val="fr-DZ"/>
        </w:rPr>
        <w:t xml:space="preserve">2.1 </w:t>
      </w:r>
      <w:proofErr w:type="spellStart"/>
      <w:proofErr w:type="gramStart"/>
      <w:r w:rsidRPr="00C33A97">
        <w:rPr>
          <w:b/>
          <w:bCs/>
          <w:color w:val="auto"/>
          <w:sz w:val="28"/>
          <w:szCs w:val="28"/>
          <w:u w:val="single"/>
          <w:lang w:val="fr-DZ"/>
        </w:rPr>
        <w:t>package.json</w:t>
      </w:r>
      <w:proofErr w:type="spellEnd"/>
      <w:proofErr w:type="gramEnd"/>
    </w:p>
    <w:p w14:paraId="0AB54AD1" w14:textId="77777777" w:rsidR="00C826F7" w:rsidRPr="00C826F7" w:rsidRDefault="00C826F7" w:rsidP="00C826F7">
      <w:pPr>
        <w:rPr>
          <w:sz w:val="28"/>
          <w:szCs w:val="28"/>
          <w:lang w:val="fr-DZ"/>
        </w:rPr>
      </w:pPr>
      <w:r w:rsidRPr="00C826F7">
        <w:rPr>
          <w:sz w:val="28"/>
          <w:szCs w:val="28"/>
          <w:lang w:val="fr-DZ"/>
        </w:rPr>
        <w:t>Ce fichier décrit le projet au niveau global.</w:t>
      </w:r>
      <w:r w:rsidRPr="00C826F7">
        <w:rPr>
          <w:sz w:val="28"/>
          <w:szCs w:val="28"/>
          <w:lang w:val="fr-DZ"/>
        </w:rPr>
        <w:br/>
        <w:t>Il contient :</w:t>
      </w:r>
    </w:p>
    <w:p w14:paraId="6803EF7E" w14:textId="77777777" w:rsidR="00C826F7" w:rsidRPr="00C826F7" w:rsidRDefault="00C826F7" w:rsidP="00C826F7">
      <w:pPr>
        <w:numPr>
          <w:ilvl w:val="0"/>
          <w:numId w:val="19"/>
        </w:numPr>
        <w:rPr>
          <w:sz w:val="28"/>
          <w:szCs w:val="28"/>
          <w:lang w:val="fr-DZ"/>
        </w:rPr>
      </w:pPr>
      <w:r w:rsidRPr="00C826F7">
        <w:rPr>
          <w:sz w:val="28"/>
          <w:szCs w:val="28"/>
          <w:lang w:val="fr-DZ"/>
        </w:rPr>
        <w:t>Le nom et la version du projet.</w:t>
      </w:r>
    </w:p>
    <w:p w14:paraId="7A079E1F" w14:textId="77777777" w:rsidR="00C826F7" w:rsidRPr="00C826F7" w:rsidRDefault="00C826F7" w:rsidP="00C826F7">
      <w:pPr>
        <w:numPr>
          <w:ilvl w:val="0"/>
          <w:numId w:val="19"/>
        </w:numPr>
        <w:rPr>
          <w:sz w:val="28"/>
          <w:szCs w:val="28"/>
          <w:lang w:val="fr-DZ"/>
        </w:rPr>
      </w:pPr>
      <w:r w:rsidRPr="00C826F7">
        <w:rPr>
          <w:sz w:val="28"/>
          <w:szCs w:val="28"/>
          <w:lang w:val="fr-DZ"/>
        </w:rPr>
        <w:t>Les scripts de démarrage et de développement.</w:t>
      </w:r>
    </w:p>
    <w:p w14:paraId="1149F3F1" w14:textId="77777777" w:rsidR="00C826F7" w:rsidRPr="00C826F7" w:rsidRDefault="00C826F7" w:rsidP="00C826F7">
      <w:pPr>
        <w:numPr>
          <w:ilvl w:val="0"/>
          <w:numId w:val="19"/>
        </w:numPr>
        <w:rPr>
          <w:sz w:val="28"/>
          <w:szCs w:val="28"/>
          <w:lang w:val="fr-DZ"/>
        </w:rPr>
      </w:pPr>
      <w:r w:rsidRPr="00C826F7">
        <w:rPr>
          <w:sz w:val="28"/>
          <w:szCs w:val="28"/>
          <w:lang w:val="fr-DZ"/>
        </w:rPr>
        <w:lastRenderedPageBreak/>
        <w:t>Les dépendances communes si le projet est lancé de manière unifiée.</w:t>
      </w:r>
    </w:p>
    <w:p w14:paraId="5D200E96" w14:textId="77777777" w:rsidR="00C826F7" w:rsidRPr="00C33A97" w:rsidRDefault="00C826F7" w:rsidP="00C826F7">
      <w:pPr>
        <w:rPr>
          <w:b/>
          <w:bCs/>
          <w:color w:val="auto"/>
          <w:sz w:val="28"/>
          <w:szCs w:val="28"/>
          <w:u w:val="single"/>
          <w:lang w:val="fr-DZ"/>
        </w:rPr>
      </w:pPr>
      <w:r w:rsidRPr="00C33A97">
        <w:rPr>
          <w:b/>
          <w:bCs/>
          <w:color w:val="auto"/>
          <w:sz w:val="28"/>
          <w:szCs w:val="28"/>
          <w:u w:val="single"/>
          <w:lang w:val="fr-DZ"/>
        </w:rPr>
        <w:t>2.2 package-</w:t>
      </w:r>
      <w:proofErr w:type="spellStart"/>
      <w:proofErr w:type="gramStart"/>
      <w:r w:rsidRPr="00C33A97">
        <w:rPr>
          <w:b/>
          <w:bCs/>
          <w:color w:val="auto"/>
          <w:sz w:val="28"/>
          <w:szCs w:val="28"/>
          <w:u w:val="single"/>
          <w:lang w:val="fr-DZ"/>
        </w:rPr>
        <w:t>lock.json</w:t>
      </w:r>
      <w:proofErr w:type="spellEnd"/>
      <w:proofErr w:type="gramEnd"/>
    </w:p>
    <w:p w14:paraId="31DC6683" w14:textId="77777777" w:rsidR="00C826F7" w:rsidRPr="00C826F7" w:rsidRDefault="00C826F7" w:rsidP="00C826F7">
      <w:pPr>
        <w:rPr>
          <w:sz w:val="28"/>
          <w:szCs w:val="28"/>
          <w:lang w:val="fr-DZ"/>
        </w:rPr>
      </w:pPr>
      <w:r w:rsidRPr="00C826F7">
        <w:rPr>
          <w:sz w:val="28"/>
          <w:szCs w:val="28"/>
          <w:lang w:val="fr-DZ"/>
        </w:rPr>
        <w:t>Ce fichier garantit la stabilité des dépendances en verrouillant les versions exactes des bibliothèques installées.</w:t>
      </w:r>
      <w:r w:rsidRPr="00C826F7">
        <w:rPr>
          <w:sz w:val="28"/>
          <w:szCs w:val="28"/>
          <w:lang w:val="fr-DZ"/>
        </w:rPr>
        <w:br/>
        <w:t>Il permet d’assurer un environnement identique sur toutes les machines de développement.</w:t>
      </w:r>
    </w:p>
    <w:p w14:paraId="6F557725" w14:textId="4C152B5A" w:rsidR="00C826F7" w:rsidRPr="00C826F7" w:rsidRDefault="00C826F7" w:rsidP="00C826F7">
      <w:pPr>
        <w:rPr>
          <w:sz w:val="28"/>
          <w:szCs w:val="28"/>
          <w:lang w:val="fr-DZ"/>
        </w:rPr>
      </w:pPr>
    </w:p>
    <w:p w14:paraId="3CC8B230" w14:textId="38B5885F" w:rsidR="00C826F7" w:rsidRPr="00C826F7" w:rsidRDefault="00C826F7" w:rsidP="00C826F7">
      <w:pPr>
        <w:rPr>
          <w:b/>
          <w:bCs/>
          <w:color w:val="007DEB" w:themeColor="background2" w:themeShade="80"/>
          <w:sz w:val="28"/>
          <w:szCs w:val="28"/>
          <w:lang w:val="fr-DZ"/>
        </w:rPr>
      </w:pPr>
      <w:r w:rsidRPr="00C826F7">
        <w:rPr>
          <w:b/>
          <w:bCs/>
          <w:color w:val="007DEB" w:themeColor="background2" w:themeShade="80"/>
          <w:sz w:val="28"/>
          <w:szCs w:val="28"/>
          <w:lang w:val="fr-DZ"/>
        </w:rPr>
        <w:t xml:space="preserve">3. </w:t>
      </w:r>
      <w:r w:rsidR="0076170E" w:rsidRPr="0076170E">
        <w:rPr>
          <w:rFonts w:ascii="Segoe UI Emoji" w:hAnsi="Segoe UI Emoji" w:cs="Segoe UI Emoji"/>
          <w:b/>
          <w:bCs/>
          <w:color w:val="007DEB" w:themeColor="background2" w:themeShade="80"/>
          <w:sz w:val="28"/>
          <w:szCs w:val="28"/>
        </w:rPr>
        <w:t>📁</w:t>
      </w:r>
      <w:r w:rsidRPr="00C826F7">
        <w:rPr>
          <w:b/>
          <w:bCs/>
          <w:color w:val="007DEB" w:themeColor="background2" w:themeShade="80"/>
          <w:sz w:val="28"/>
          <w:szCs w:val="28"/>
          <w:lang w:val="fr-DZ"/>
        </w:rPr>
        <w:t>Architecture du Frontend</w:t>
      </w:r>
    </w:p>
    <w:p w14:paraId="7A68BD11" w14:textId="77777777" w:rsidR="00C826F7" w:rsidRPr="00C826F7" w:rsidRDefault="00C826F7" w:rsidP="00C826F7">
      <w:pPr>
        <w:rPr>
          <w:sz w:val="28"/>
          <w:szCs w:val="28"/>
          <w:lang w:val="fr-DZ"/>
        </w:rPr>
      </w:pPr>
      <w:r w:rsidRPr="00C826F7">
        <w:rPr>
          <w:sz w:val="28"/>
          <w:szCs w:val="28"/>
          <w:lang w:val="fr-DZ"/>
        </w:rPr>
        <w:t>Le Frontend représente la partie visible de l’application, accessible par les utilisateurs via un navigateur web.</w:t>
      </w:r>
      <w:r w:rsidRPr="00C826F7">
        <w:rPr>
          <w:sz w:val="28"/>
          <w:szCs w:val="28"/>
          <w:lang w:val="fr-DZ"/>
        </w:rPr>
        <w:br/>
        <w:t xml:space="preserve">Il est développé à l’aide d’un </w:t>
      </w:r>
      <w:proofErr w:type="spellStart"/>
      <w:r w:rsidRPr="00C826F7">
        <w:rPr>
          <w:sz w:val="28"/>
          <w:szCs w:val="28"/>
          <w:lang w:val="fr-DZ"/>
        </w:rPr>
        <w:t>framework</w:t>
      </w:r>
      <w:proofErr w:type="spellEnd"/>
      <w:r w:rsidRPr="00C826F7">
        <w:rPr>
          <w:sz w:val="28"/>
          <w:szCs w:val="28"/>
          <w:lang w:val="fr-DZ"/>
        </w:rPr>
        <w:t xml:space="preserve"> JavaScript moderne (ex. </w:t>
      </w:r>
      <w:proofErr w:type="spellStart"/>
      <w:r w:rsidRPr="00C826F7">
        <w:rPr>
          <w:sz w:val="28"/>
          <w:szCs w:val="28"/>
          <w:lang w:val="fr-DZ"/>
        </w:rPr>
        <w:t>React</w:t>
      </w:r>
      <w:proofErr w:type="spellEnd"/>
      <w:r w:rsidRPr="00C826F7">
        <w:rPr>
          <w:sz w:val="28"/>
          <w:szCs w:val="28"/>
          <w:lang w:val="fr-DZ"/>
        </w:rPr>
        <w:t>).</w:t>
      </w:r>
    </w:p>
    <w:p w14:paraId="1F2A2904" w14:textId="5EC8421E" w:rsidR="00C826F7" w:rsidRPr="00C826F7" w:rsidRDefault="00C826F7" w:rsidP="00C57E98">
      <w:pPr>
        <w:rPr>
          <w:b/>
          <w:bCs/>
          <w:color w:val="007DEB" w:themeColor="background2" w:themeShade="80"/>
          <w:sz w:val="28"/>
          <w:szCs w:val="28"/>
          <w:u w:val="single"/>
          <w:lang w:val="fr-DZ"/>
        </w:rPr>
      </w:pPr>
      <w:r w:rsidRPr="00C826F7">
        <w:rPr>
          <w:b/>
          <w:bCs/>
          <w:color w:val="007DEB" w:themeColor="background2" w:themeShade="80"/>
          <w:sz w:val="28"/>
          <w:szCs w:val="28"/>
          <w:u w:val="single"/>
          <w:lang w:val="fr-DZ"/>
        </w:rPr>
        <w:t xml:space="preserve">3.1 </w:t>
      </w:r>
      <w:r w:rsidR="00C57E98" w:rsidRPr="0076170E">
        <w:rPr>
          <w:rFonts w:ascii="Segoe UI Emoji" w:hAnsi="Segoe UI Emoji" w:cs="Segoe UI Emoji"/>
          <w:b/>
          <w:bCs/>
          <w:color w:val="007DEB" w:themeColor="background2" w:themeShade="80"/>
          <w:sz w:val="28"/>
          <w:szCs w:val="28"/>
          <w:u w:val="single"/>
        </w:rPr>
        <w:t>📁</w:t>
      </w:r>
      <w:r w:rsidRPr="00C826F7">
        <w:rPr>
          <w:b/>
          <w:bCs/>
          <w:color w:val="007DEB" w:themeColor="background2" w:themeShade="80"/>
          <w:sz w:val="28"/>
          <w:szCs w:val="28"/>
          <w:u w:val="single"/>
          <w:lang w:val="fr-DZ"/>
        </w:rPr>
        <w:t>Frontend/</w:t>
      </w:r>
      <w:proofErr w:type="spellStart"/>
      <w:r w:rsidRPr="00C826F7">
        <w:rPr>
          <w:b/>
          <w:bCs/>
          <w:color w:val="007DEB" w:themeColor="background2" w:themeShade="80"/>
          <w:sz w:val="28"/>
          <w:szCs w:val="28"/>
          <w:u w:val="single"/>
          <w:lang w:val="fr-DZ"/>
        </w:rPr>
        <w:t>node_modules</w:t>
      </w:r>
      <w:proofErr w:type="spellEnd"/>
    </w:p>
    <w:p w14:paraId="2F745166" w14:textId="77777777" w:rsidR="00C826F7" w:rsidRPr="00C826F7" w:rsidRDefault="00C826F7" w:rsidP="00C826F7">
      <w:pPr>
        <w:rPr>
          <w:sz w:val="28"/>
          <w:szCs w:val="28"/>
          <w:lang w:val="fr-DZ"/>
        </w:rPr>
      </w:pPr>
      <w:r w:rsidRPr="00C826F7">
        <w:rPr>
          <w:sz w:val="28"/>
          <w:szCs w:val="28"/>
          <w:lang w:val="fr-DZ"/>
        </w:rPr>
        <w:t>Ce dossier contient l’ensemble des bibliothèques nécessaires au fonctionnement de l’application Frontend.</w:t>
      </w:r>
      <w:r w:rsidRPr="00C826F7">
        <w:rPr>
          <w:sz w:val="28"/>
          <w:szCs w:val="28"/>
          <w:lang w:val="fr-DZ"/>
        </w:rPr>
        <w:br/>
        <w:t xml:space="preserve">Il est généré automatiquement lors de l’exécution de la commande </w:t>
      </w:r>
      <w:proofErr w:type="spellStart"/>
      <w:r w:rsidRPr="00C826F7">
        <w:rPr>
          <w:sz w:val="28"/>
          <w:szCs w:val="28"/>
          <w:lang w:val="fr-DZ"/>
        </w:rPr>
        <w:t>npm</w:t>
      </w:r>
      <w:proofErr w:type="spellEnd"/>
      <w:r w:rsidRPr="00C826F7">
        <w:rPr>
          <w:sz w:val="28"/>
          <w:szCs w:val="28"/>
          <w:lang w:val="fr-DZ"/>
        </w:rPr>
        <w:t xml:space="preserve"> </w:t>
      </w:r>
      <w:proofErr w:type="spellStart"/>
      <w:r w:rsidRPr="00C826F7">
        <w:rPr>
          <w:sz w:val="28"/>
          <w:szCs w:val="28"/>
          <w:lang w:val="fr-DZ"/>
        </w:rPr>
        <w:t>install</w:t>
      </w:r>
      <w:proofErr w:type="spellEnd"/>
      <w:r w:rsidRPr="00C826F7">
        <w:rPr>
          <w:sz w:val="28"/>
          <w:szCs w:val="28"/>
          <w:lang w:val="fr-DZ"/>
        </w:rPr>
        <w:t>.</w:t>
      </w:r>
    </w:p>
    <w:p w14:paraId="1C6392D2" w14:textId="632CE8F2" w:rsidR="00C826F7" w:rsidRPr="00C826F7" w:rsidRDefault="00C826F7" w:rsidP="00C826F7">
      <w:pPr>
        <w:rPr>
          <w:sz w:val="28"/>
          <w:szCs w:val="28"/>
          <w:lang w:val="fr-DZ"/>
        </w:rPr>
      </w:pPr>
    </w:p>
    <w:p w14:paraId="330430D2" w14:textId="6A1B5568" w:rsidR="00C826F7" w:rsidRPr="00C826F7" w:rsidRDefault="00C826F7" w:rsidP="00C57E98">
      <w:pPr>
        <w:rPr>
          <w:b/>
          <w:bCs/>
          <w:i/>
          <w:iCs/>
          <w:sz w:val="28"/>
          <w:szCs w:val="28"/>
          <w:u w:val="single"/>
          <w:lang w:val="fr-DZ"/>
        </w:rPr>
      </w:pPr>
      <w:r w:rsidRPr="00C826F7">
        <w:rPr>
          <w:b/>
          <w:bCs/>
          <w:i/>
          <w:iCs/>
          <w:sz w:val="28"/>
          <w:szCs w:val="28"/>
          <w:u w:val="single"/>
          <w:lang w:val="fr-DZ"/>
        </w:rPr>
        <w:t xml:space="preserve">3.2 </w:t>
      </w:r>
      <w:r w:rsidR="00C57E98" w:rsidRPr="00BD75E2">
        <w:rPr>
          <w:rFonts w:ascii="Segoe UI Emoji" w:hAnsi="Segoe UI Emoji" w:cs="Segoe UI Emoji"/>
          <w:b/>
          <w:bCs/>
          <w:i/>
          <w:iCs/>
          <w:color w:val="007DEB" w:themeColor="background2" w:themeShade="80"/>
          <w:sz w:val="28"/>
          <w:szCs w:val="28"/>
          <w:u w:val="single"/>
        </w:rPr>
        <w:t>📁</w:t>
      </w:r>
      <w:r w:rsidRPr="00C826F7">
        <w:rPr>
          <w:b/>
          <w:bCs/>
          <w:i/>
          <w:iCs/>
          <w:color w:val="007DEB" w:themeColor="background2" w:themeShade="80"/>
          <w:sz w:val="28"/>
          <w:szCs w:val="28"/>
          <w:u w:val="single"/>
          <w:lang w:val="fr-DZ"/>
        </w:rPr>
        <w:t>Frontend/public</w:t>
      </w:r>
    </w:p>
    <w:p w14:paraId="42D1BA69" w14:textId="77777777" w:rsidR="00C826F7" w:rsidRPr="00C826F7" w:rsidRDefault="00C826F7" w:rsidP="00C826F7">
      <w:pPr>
        <w:rPr>
          <w:sz w:val="28"/>
          <w:szCs w:val="28"/>
          <w:lang w:val="fr-DZ"/>
        </w:rPr>
      </w:pPr>
      <w:r w:rsidRPr="00C826F7">
        <w:rPr>
          <w:sz w:val="28"/>
          <w:szCs w:val="28"/>
          <w:lang w:val="fr-DZ"/>
        </w:rPr>
        <w:t>Ce dossier contient les ressources statiques accessibles directement par le navigateur, notamment :</w:t>
      </w:r>
    </w:p>
    <w:p w14:paraId="02E92AFC" w14:textId="77777777" w:rsidR="00C826F7" w:rsidRPr="00C826F7" w:rsidRDefault="00C826F7" w:rsidP="00C826F7">
      <w:pPr>
        <w:numPr>
          <w:ilvl w:val="0"/>
          <w:numId w:val="20"/>
        </w:numPr>
        <w:rPr>
          <w:sz w:val="28"/>
          <w:szCs w:val="28"/>
          <w:lang w:val="fr-DZ"/>
        </w:rPr>
      </w:pPr>
      <w:r w:rsidRPr="00C826F7">
        <w:rPr>
          <w:sz w:val="28"/>
          <w:szCs w:val="28"/>
          <w:lang w:val="fr-DZ"/>
        </w:rPr>
        <w:t>Le fichier index.html, point d’entrée de l’application.</w:t>
      </w:r>
    </w:p>
    <w:p w14:paraId="4622BB0C" w14:textId="77777777" w:rsidR="00C826F7" w:rsidRPr="00C826F7" w:rsidRDefault="00C826F7" w:rsidP="00C826F7">
      <w:pPr>
        <w:numPr>
          <w:ilvl w:val="0"/>
          <w:numId w:val="20"/>
        </w:numPr>
        <w:rPr>
          <w:sz w:val="28"/>
          <w:szCs w:val="28"/>
          <w:lang w:val="fr-DZ"/>
        </w:rPr>
      </w:pPr>
      <w:r w:rsidRPr="00C826F7">
        <w:rPr>
          <w:sz w:val="28"/>
          <w:szCs w:val="28"/>
          <w:lang w:val="fr-DZ"/>
        </w:rPr>
        <w:t>Les images, icônes et autres ressources statiques.</w:t>
      </w:r>
    </w:p>
    <w:p w14:paraId="3D6E895D" w14:textId="4CF1702B" w:rsidR="00C826F7" w:rsidRPr="00C826F7" w:rsidRDefault="00C826F7" w:rsidP="00C826F7">
      <w:pPr>
        <w:rPr>
          <w:sz w:val="28"/>
          <w:szCs w:val="28"/>
          <w:lang w:val="fr-DZ"/>
        </w:rPr>
      </w:pPr>
    </w:p>
    <w:p w14:paraId="549882A2" w14:textId="366A8A2B" w:rsidR="00C826F7" w:rsidRPr="00C826F7" w:rsidRDefault="00C826F7" w:rsidP="00C57E98">
      <w:pPr>
        <w:rPr>
          <w:b/>
          <w:bCs/>
          <w:sz w:val="28"/>
          <w:szCs w:val="28"/>
          <w:u w:val="single"/>
          <w:lang w:val="fr-DZ"/>
        </w:rPr>
      </w:pPr>
      <w:r w:rsidRPr="00C826F7">
        <w:rPr>
          <w:b/>
          <w:bCs/>
          <w:sz w:val="28"/>
          <w:szCs w:val="28"/>
          <w:u w:val="single"/>
          <w:lang w:val="fr-DZ"/>
        </w:rPr>
        <w:t xml:space="preserve">3.3 </w:t>
      </w:r>
      <w:r w:rsidR="00C57E98" w:rsidRPr="0076170E">
        <w:rPr>
          <w:rFonts w:ascii="Segoe UI Emoji" w:hAnsi="Segoe UI Emoji" w:cs="Segoe UI Emoji"/>
          <w:b/>
          <w:bCs/>
          <w:color w:val="007DEB" w:themeColor="background2" w:themeShade="80"/>
          <w:sz w:val="28"/>
          <w:szCs w:val="28"/>
          <w:u w:val="single"/>
        </w:rPr>
        <w:t>📁</w:t>
      </w:r>
      <w:r w:rsidRPr="00C826F7">
        <w:rPr>
          <w:b/>
          <w:bCs/>
          <w:color w:val="007DEB" w:themeColor="background2" w:themeShade="80"/>
          <w:sz w:val="28"/>
          <w:szCs w:val="28"/>
          <w:u w:val="single"/>
          <w:lang w:val="fr-DZ"/>
        </w:rPr>
        <w:t>Frontend/src</w:t>
      </w:r>
    </w:p>
    <w:p w14:paraId="79D8767C" w14:textId="77777777" w:rsidR="00C826F7" w:rsidRPr="00C826F7" w:rsidRDefault="00C826F7" w:rsidP="00C826F7">
      <w:pPr>
        <w:rPr>
          <w:sz w:val="28"/>
          <w:szCs w:val="28"/>
          <w:lang w:val="fr-DZ"/>
        </w:rPr>
      </w:pPr>
      <w:r w:rsidRPr="00C826F7">
        <w:rPr>
          <w:sz w:val="28"/>
          <w:szCs w:val="28"/>
          <w:lang w:val="fr-DZ"/>
        </w:rPr>
        <w:t>Ce dossier constitue le cœur de l’application Frontend.</w:t>
      </w:r>
      <w:r w:rsidRPr="00C826F7">
        <w:rPr>
          <w:sz w:val="28"/>
          <w:szCs w:val="28"/>
          <w:lang w:val="fr-DZ"/>
        </w:rPr>
        <w:br/>
        <w:t>Il contient tout le code source de l’interface utilisateur.</w:t>
      </w:r>
    </w:p>
    <w:p w14:paraId="004679FF" w14:textId="256E2A03" w:rsidR="00C826F7" w:rsidRPr="00C826F7" w:rsidRDefault="00C826F7" w:rsidP="00BD75E2">
      <w:pPr>
        <w:rPr>
          <w:b/>
          <w:bCs/>
          <w:i/>
          <w:iCs/>
          <w:color w:val="007DEB" w:themeColor="background2" w:themeShade="80"/>
          <w:sz w:val="28"/>
          <w:szCs w:val="28"/>
          <w:u w:val="single"/>
          <w:lang w:val="fr-DZ"/>
        </w:rPr>
      </w:pPr>
      <w:r w:rsidRPr="00C826F7">
        <w:rPr>
          <w:b/>
          <w:bCs/>
          <w:i/>
          <w:iCs/>
          <w:color w:val="007DEB" w:themeColor="background2" w:themeShade="80"/>
          <w:sz w:val="28"/>
          <w:szCs w:val="28"/>
          <w:u w:val="single"/>
          <w:lang w:val="fr-DZ"/>
        </w:rPr>
        <w:lastRenderedPageBreak/>
        <w:t xml:space="preserve">3.3.1 </w:t>
      </w:r>
      <w:r w:rsidR="00BD75E2" w:rsidRPr="0076170E">
        <w:rPr>
          <w:rFonts w:ascii="Segoe UI Emoji" w:hAnsi="Segoe UI Emoji" w:cs="Segoe UI Emoji"/>
          <w:b/>
          <w:bCs/>
          <w:color w:val="007DEB" w:themeColor="background2" w:themeShade="80"/>
          <w:sz w:val="28"/>
          <w:szCs w:val="28"/>
          <w:u w:val="single"/>
        </w:rPr>
        <w:t>📄</w:t>
      </w:r>
      <w:r w:rsidRPr="00C826F7">
        <w:rPr>
          <w:b/>
          <w:bCs/>
          <w:color w:val="007DEB" w:themeColor="background2" w:themeShade="80"/>
          <w:sz w:val="28"/>
          <w:szCs w:val="28"/>
          <w:u w:val="single"/>
          <w:lang w:val="fr-DZ"/>
        </w:rPr>
        <w:t>App</w:t>
      </w:r>
      <w:r w:rsidRPr="00C826F7">
        <w:rPr>
          <w:b/>
          <w:bCs/>
          <w:i/>
          <w:iCs/>
          <w:color w:val="007DEB" w:themeColor="background2" w:themeShade="80"/>
          <w:sz w:val="28"/>
          <w:szCs w:val="28"/>
          <w:u w:val="single"/>
          <w:lang w:val="fr-DZ"/>
        </w:rPr>
        <w:t>.js</w:t>
      </w:r>
    </w:p>
    <w:p w14:paraId="2AC2E45C" w14:textId="77777777" w:rsidR="00C826F7" w:rsidRPr="00C826F7" w:rsidRDefault="00C826F7" w:rsidP="00C826F7">
      <w:pPr>
        <w:rPr>
          <w:sz w:val="28"/>
          <w:szCs w:val="28"/>
          <w:lang w:val="fr-DZ"/>
        </w:rPr>
      </w:pPr>
      <w:r w:rsidRPr="00C826F7">
        <w:rPr>
          <w:sz w:val="28"/>
          <w:szCs w:val="28"/>
          <w:lang w:val="fr-DZ"/>
        </w:rPr>
        <w:t>Fichier principal de l’application Frontend.</w:t>
      </w:r>
      <w:r w:rsidRPr="00C826F7">
        <w:rPr>
          <w:sz w:val="28"/>
          <w:szCs w:val="28"/>
          <w:lang w:val="fr-DZ"/>
        </w:rPr>
        <w:br/>
        <w:t>Il assure :</w:t>
      </w:r>
    </w:p>
    <w:p w14:paraId="11BF6429" w14:textId="77777777" w:rsidR="00C826F7" w:rsidRPr="00C826F7" w:rsidRDefault="00C826F7" w:rsidP="00C826F7">
      <w:pPr>
        <w:numPr>
          <w:ilvl w:val="0"/>
          <w:numId w:val="21"/>
        </w:numPr>
        <w:rPr>
          <w:sz w:val="28"/>
          <w:szCs w:val="28"/>
          <w:lang w:val="fr-DZ"/>
        </w:rPr>
      </w:pPr>
      <w:r w:rsidRPr="00C826F7">
        <w:rPr>
          <w:sz w:val="28"/>
          <w:szCs w:val="28"/>
          <w:lang w:val="fr-DZ"/>
        </w:rPr>
        <w:t>L’initialisation de l’application.</w:t>
      </w:r>
    </w:p>
    <w:p w14:paraId="7672265F" w14:textId="77777777" w:rsidR="00C826F7" w:rsidRPr="00C826F7" w:rsidRDefault="00C826F7" w:rsidP="00C826F7">
      <w:pPr>
        <w:numPr>
          <w:ilvl w:val="0"/>
          <w:numId w:val="21"/>
        </w:numPr>
        <w:rPr>
          <w:sz w:val="28"/>
          <w:szCs w:val="28"/>
          <w:lang w:val="fr-DZ"/>
        </w:rPr>
      </w:pPr>
      <w:r w:rsidRPr="00C826F7">
        <w:rPr>
          <w:sz w:val="28"/>
          <w:szCs w:val="28"/>
          <w:lang w:val="fr-DZ"/>
        </w:rPr>
        <w:t>La gestion du routage entre les différentes pages.</w:t>
      </w:r>
    </w:p>
    <w:p w14:paraId="14371488" w14:textId="77777777" w:rsidR="00C826F7" w:rsidRPr="00C826F7" w:rsidRDefault="00C826F7" w:rsidP="00C826F7">
      <w:pPr>
        <w:numPr>
          <w:ilvl w:val="0"/>
          <w:numId w:val="21"/>
        </w:numPr>
        <w:rPr>
          <w:sz w:val="28"/>
          <w:szCs w:val="28"/>
          <w:lang w:val="fr-DZ"/>
        </w:rPr>
      </w:pPr>
      <w:r w:rsidRPr="00C826F7">
        <w:rPr>
          <w:sz w:val="28"/>
          <w:szCs w:val="28"/>
          <w:lang w:val="fr-DZ"/>
        </w:rPr>
        <w:t>L’assemblage des composants principaux.</w:t>
      </w:r>
    </w:p>
    <w:p w14:paraId="201B6F5D" w14:textId="7292CD1D" w:rsidR="00C826F7" w:rsidRPr="00C826F7" w:rsidRDefault="00C826F7" w:rsidP="00C826F7">
      <w:pPr>
        <w:rPr>
          <w:sz w:val="28"/>
          <w:szCs w:val="28"/>
          <w:lang w:val="fr-DZ"/>
        </w:rPr>
      </w:pPr>
    </w:p>
    <w:p w14:paraId="578C00F9" w14:textId="48F36A86" w:rsidR="00C826F7" w:rsidRPr="00C826F7" w:rsidRDefault="00C826F7" w:rsidP="00C57E98">
      <w:pPr>
        <w:rPr>
          <w:b/>
          <w:bCs/>
          <w:i/>
          <w:iCs/>
          <w:color w:val="007DEB" w:themeColor="background2" w:themeShade="80"/>
          <w:sz w:val="28"/>
          <w:szCs w:val="28"/>
          <w:u w:val="single"/>
          <w:lang w:val="fr-DZ"/>
        </w:rPr>
      </w:pPr>
      <w:r w:rsidRPr="00C826F7">
        <w:rPr>
          <w:b/>
          <w:bCs/>
          <w:i/>
          <w:iCs/>
          <w:color w:val="007DEB" w:themeColor="background2" w:themeShade="80"/>
          <w:sz w:val="28"/>
          <w:szCs w:val="28"/>
          <w:u w:val="single"/>
          <w:lang w:val="fr-DZ"/>
        </w:rPr>
        <w:t xml:space="preserve">3.3.2 </w:t>
      </w:r>
      <w:r w:rsidR="00C57E98" w:rsidRPr="0076170E">
        <w:rPr>
          <w:rFonts w:ascii="Segoe UI Emoji" w:hAnsi="Segoe UI Emoji" w:cs="Segoe UI Emoji"/>
          <w:b/>
          <w:bCs/>
          <w:color w:val="007DEB" w:themeColor="background2" w:themeShade="80"/>
          <w:sz w:val="28"/>
          <w:szCs w:val="28"/>
          <w:u w:val="single"/>
        </w:rPr>
        <w:t>📁</w:t>
      </w:r>
      <w:r w:rsidRPr="00C826F7">
        <w:rPr>
          <w:b/>
          <w:bCs/>
          <w:color w:val="007DEB" w:themeColor="background2" w:themeShade="80"/>
          <w:sz w:val="28"/>
          <w:szCs w:val="28"/>
          <w:u w:val="single"/>
          <w:lang w:val="fr-DZ"/>
        </w:rPr>
        <w:t>Components</w:t>
      </w:r>
    </w:p>
    <w:p w14:paraId="310E4785" w14:textId="77777777" w:rsidR="00C826F7" w:rsidRPr="00C826F7" w:rsidRDefault="00C826F7" w:rsidP="00C826F7">
      <w:pPr>
        <w:rPr>
          <w:sz w:val="28"/>
          <w:szCs w:val="28"/>
          <w:lang w:val="fr-DZ"/>
        </w:rPr>
      </w:pPr>
      <w:r w:rsidRPr="00C826F7">
        <w:rPr>
          <w:sz w:val="28"/>
          <w:szCs w:val="28"/>
          <w:lang w:val="fr-DZ"/>
        </w:rPr>
        <w:t>Ce dossier regroupe les composants réutilisables de l’interface graphique, tels que :</w:t>
      </w:r>
    </w:p>
    <w:p w14:paraId="0BDA84D9" w14:textId="77777777" w:rsidR="00C826F7" w:rsidRPr="00C826F7" w:rsidRDefault="00C826F7" w:rsidP="00C826F7">
      <w:pPr>
        <w:numPr>
          <w:ilvl w:val="0"/>
          <w:numId w:val="22"/>
        </w:numPr>
        <w:rPr>
          <w:sz w:val="28"/>
          <w:szCs w:val="28"/>
          <w:lang w:val="fr-DZ"/>
        </w:rPr>
      </w:pPr>
      <w:r w:rsidRPr="00C826F7">
        <w:rPr>
          <w:sz w:val="28"/>
          <w:szCs w:val="28"/>
          <w:lang w:val="fr-DZ"/>
        </w:rPr>
        <w:t>Barre de navigation</w:t>
      </w:r>
    </w:p>
    <w:p w14:paraId="59272FE7" w14:textId="77777777" w:rsidR="00C826F7" w:rsidRPr="00C826F7" w:rsidRDefault="00C826F7" w:rsidP="00C826F7">
      <w:pPr>
        <w:numPr>
          <w:ilvl w:val="0"/>
          <w:numId w:val="22"/>
        </w:numPr>
        <w:rPr>
          <w:sz w:val="28"/>
          <w:szCs w:val="28"/>
          <w:lang w:val="fr-DZ"/>
        </w:rPr>
      </w:pPr>
      <w:r w:rsidRPr="00C826F7">
        <w:rPr>
          <w:sz w:val="28"/>
          <w:szCs w:val="28"/>
          <w:lang w:val="fr-DZ"/>
        </w:rPr>
        <w:t>Boutons</w:t>
      </w:r>
    </w:p>
    <w:p w14:paraId="4F659E2A" w14:textId="77777777" w:rsidR="00C826F7" w:rsidRPr="00C826F7" w:rsidRDefault="00C826F7" w:rsidP="00C826F7">
      <w:pPr>
        <w:numPr>
          <w:ilvl w:val="0"/>
          <w:numId w:val="22"/>
        </w:numPr>
        <w:rPr>
          <w:sz w:val="28"/>
          <w:szCs w:val="28"/>
          <w:lang w:val="fr-DZ"/>
        </w:rPr>
      </w:pPr>
      <w:r w:rsidRPr="00C826F7">
        <w:rPr>
          <w:sz w:val="28"/>
          <w:szCs w:val="28"/>
          <w:lang w:val="fr-DZ"/>
        </w:rPr>
        <w:t>Formulaires</w:t>
      </w:r>
    </w:p>
    <w:p w14:paraId="087184A8" w14:textId="77777777" w:rsidR="00C826F7" w:rsidRPr="00C826F7" w:rsidRDefault="00C826F7" w:rsidP="00C826F7">
      <w:pPr>
        <w:numPr>
          <w:ilvl w:val="0"/>
          <w:numId w:val="22"/>
        </w:numPr>
        <w:rPr>
          <w:sz w:val="28"/>
          <w:szCs w:val="28"/>
          <w:lang w:val="fr-DZ"/>
        </w:rPr>
      </w:pPr>
      <w:r w:rsidRPr="00C826F7">
        <w:rPr>
          <w:sz w:val="28"/>
          <w:szCs w:val="28"/>
          <w:lang w:val="fr-DZ"/>
        </w:rPr>
        <w:t>Modales</w:t>
      </w:r>
    </w:p>
    <w:p w14:paraId="05FADAE1" w14:textId="77777777" w:rsidR="00C826F7" w:rsidRPr="00C826F7" w:rsidRDefault="00C826F7" w:rsidP="00C826F7">
      <w:pPr>
        <w:rPr>
          <w:sz w:val="28"/>
          <w:szCs w:val="28"/>
          <w:lang w:val="fr-DZ"/>
        </w:rPr>
      </w:pPr>
      <w:r w:rsidRPr="00C826F7">
        <w:rPr>
          <w:sz w:val="28"/>
          <w:szCs w:val="28"/>
          <w:lang w:val="fr-DZ"/>
        </w:rPr>
        <w:t>Ces composants peuvent être utilisés par plusieurs pages afin d’éviter la duplication du code.</w:t>
      </w:r>
    </w:p>
    <w:p w14:paraId="03ABA5E9" w14:textId="04D3D2CA" w:rsidR="00C826F7" w:rsidRPr="00C826F7" w:rsidRDefault="00C826F7" w:rsidP="00C826F7">
      <w:pPr>
        <w:rPr>
          <w:sz w:val="28"/>
          <w:szCs w:val="28"/>
          <w:lang w:val="fr-DZ"/>
        </w:rPr>
      </w:pPr>
    </w:p>
    <w:p w14:paraId="6B0889A6" w14:textId="4450EF3B" w:rsidR="00C826F7" w:rsidRPr="00C826F7" w:rsidRDefault="00C826F7" w:rsidP="00C826F7">
      <w:pPr>
        <w:rPr>
          <w:b/>
          <w:bCs/>
          <w:color w:val="007DEB" w:themeColor="background2" w:themeShade="80"/>
          <w:sz w:val="28"/>
          <w:szCs w:val="28"/>
          <w:u w:val="single"/>
          <w:lang w:val="fr-DZ"/>
        </w:rPr>
      </w:pPr>
      <w:r w:rsidRPr="00C826F7">
        <w:rPr>
          <w:b/>
          <w:bCs/>
          <w:color w:val="007DEB" w:themeColor="background2" w:themeShade="80"/>
          <w:sz w:val="28"/>
          <w:szCs w:val="28"/>
          <w:u w:val="single"/>
          <w:lang w:val="fr-DZ"/>
        </w:rPr>
        <w:t xml:space="preserve">3.3.3 </w:t>
      </w:r>
      <w:r w:rsidR="0076170E" w:rsidRPr="0076170E">
        <w:rPr>
          <w:rFonts w:ascii="Segoe UI Emoji" w:hAnsi="Segoe UI Emoji" w:cs="Segoe UI Emoji"/>
          <w:b/>
          <w:bCs/>
          <w:color w:val="007DEB" w:themeColor="background2" w:themeShade="80"/>
          <w:sz w:val="28"/>
          <w:szCs w:val="28"/>
          <w:u w:val="single"/>
        </w:rPr>
        <w:t>📄</w:t>
      </w:r>
      <w:r w:rsidRPr="00C826F7">
        <w:rPr>
          <w:b/>
          <w:bCs/>
          <w:color w:val="007DEB" w:themeColor="background2" w:themeShade="80"/>
          <w:sz w:val="28"/>
          <w:szCs w:val="28"/>
          <w:u w:val="single"/>
          <w:lang w:val="fr-DZ"/>
        </w:rPr>
        <w:t>Pages</w:t>
      </w:r>
    </w:p>
    <w:p w14:paraId="41959360" w14:textId="77777777" w:rsidR="00C826F7" w:rsidRPr="00C826F7" w:rsidRDefault="00C826F7" w:rsidP="00C826F7">
      <w:pPr>
        <w:rPr>
          <w:sz w:val="28"/>
          <w:szCs w:val="28"/>
          <w:lang w:val="fr-DZ"/>
        </w:rPr>
      </w:pPr>
      <w:r w:rsidRPr="00C826F7">
        <w:rPr>
          <w:sz w:val="28"/>
          <w:szCs w:val="28"/>
          <w:lang w:val="fr-DZ"/>
        </w:rPr>
        <w:t>Ce dossier contient les pages principales de l’application.</w:t>
      </w:r>
      <w:r w:rsidRPr="00C826F7">
        <w:rPr>
          <w:sz w:val="28"/>
          <w:szCs w:val="28"/>
          <w:lang w:val="fr-DZ"/>
        </w:rPr>
        <w:br/>
        <w:t>Chaque page correspond généralement à une route spécifique (ex. page de réservation, page de connexion, tableau de bord).</w:t>
      </w:r>
    </w:p>
    <w:p w14:paraId="22439D46" w14:textId="4D4A4F99" w:rsidR="00C826F7" w:rsidRPr="00C826F7" w:rsidRDefault="00C826F7" w:rsidP="00C826F7">
      <w:pPr>
        <w:rPr>
          <w:sz w:val="28"/>
          <w:szCs w:val="28"/>
          <w:lang w:val="fr-DZ"/>
        </w:rPr>
      </w:pPr>
    </w:p>
    <w:p w14:paraId="16F54047" w14:textId="419CEC93" w:rsidR="00C826F7" w:rsidRPr="00C826F7" w:rsidRDefault="00C826F7" w:rsidP="00C57E98">
      <w:pPr>
        <w:rPr>
          <w:b/>
          <w:bCs/>
          <w:color w:val="007DEB" w:themeColor="background2" w:themeShade="80"/>
          <w:sz w:val="28"/>
          <w:szCs w:val="28"/>
          <w:u w:val="single"/>
          <w:lang w:val="fr-DZ"/>
        </w:rPr>
      </w:pPr>
      <w:r w:rsidRPr="00C826F7">
        <w:rPr>
          <w:b/>
          <w:bCs/>
          <w:color w:val="007DEB" w:themeColor="background2" w:themeShade="80"/>
          <w:sz w:val="28"/>
          <w:szCs w:val="28"/>
          <w:u w:val="single"/>
          <w:lang w:val="fr-DZ"/>
        </w:rPr>
        <w:t xml:space="preserve">3.3.4 </w:t>
      </w:r>
      <w:r w:rsidR="00C57E98" w:rsidRPr="00BD75E2">
        <w:rPr>
          <w:rFonts w:ascii="Segoe UI Emoji" w:hAnsi="Segoe UI Emoji" w:cs="Segoe UI Emoji"/>
          <w:b/>
          <w:bCs/>
          <w:color w:val="007DEB" w:themeColor="background2" w:themeShade="80"/>
          <w:sz w:val="28"/>
          <w:szCs w:val="28"/>
          <w:u w:val="single"/>
        </w:rPr>
        <w:t>📁</w:t>
      </w:r>
      <w:r w:rsidRPr="00C826F7">
        <w:rPr>
          <w:b/>
          <w:bCs/>
          <w:color w:val="007DEB" w:themeColor="background2" w:themeShade="80"/>
          <w:sz w:val="28"/>
          <w:szCs w:val="28"/>
          <w:u w:val="single"/>
          <w:lang w:val="fr-DZ"/>
        </w:rPr>
        <w:t>Services</w:t>
      </w:r>
    </w:p>
    <w:p w14:paraId="59AF9FF6" w14:textId="77777777" w:rsidR="00C826F7" w:rsidRDefault="00C826F7" w:rsidP="00C826F7">
      <w:pPr>
        <w:rPr>
          <w:sz w:val="28"/>
          <w:szCs w:val="28"/>
          <w:lang w:val="fr-DZ"/>
        </w:rPr>
      </w:pPr>
      <w:r w:rsidRPr="00C826F7">
        <w:rPr>
          <w:sz w:val="28"/>
          <w:szCs w:val="28"/>
          <w:lang w:val="fr-DZ"/>
        </w:rPr>
        <w:t>Ce dossier est dédié à la communication avec le Backend.</w:t>
      </w:r>
      <w:r w:rsidRPr="00C826F7">
        <w:rPr>
          <w:sz w:val="28"/>
          <w:szCs w:val="28"/>
          <w:lang w:val="fr-DZ"/>
        </w:rPr>
        <w:br/>
        <w:t xml:space="preserve">Il contient les fonctions responsables des appels HTTP (GET, POST, </w:t>
      </w:r>
      <w:r w:rsidRPr="00C826F7">
        <w:rPr>
          <w:sz w:val="28"/>
          <w:szCs w:val="28"/>
          <w:lang w:val="fr-DZ"/>
        </w:rPr>
        <w:lastRenderedPageBreak/>
        <w:t>PUT, DELETE) vers l’API REST à l’aide de bibliothèques telles que Axios.</w:t>
      </w:r>
    </w:p>
    <w:p w14:paraId="64D48F92" w14:textId="6EC65668" w:rsidR="0029036A" w:rsidRPr="00C826F7" w:rsidRDefault="0029036A" w:rsidP="00C826F7">
      <w:pPr>
        <w:rPr>
          <w:b/>
          <w:bCs/>
          <w:color w:val="auto"/>
          <w:sz w:val="28"/>
          <w:szCs w:val="28"/>
          <w:lang w:val="fr-DZ"/>
        </w:rPr>
      </w:pPr>
      <w:proofErr w:type="spellStart"/>
      <w:r w:rsidRPr="0029036A">
        <w:rPr>
          <w:b/>
          <w:bCs/>
          <w:color w:val="auto"/>
          <w:sz w:val="28"/>
          <w:szCs w:val="28"/>
          <w:lang w:val="fr-DZ"/>
        </w:rPr>
        <w:t>axios.get</w:t>
      </w:r>
      <w:proofErr w:type="spellEnd"/>
      <w:r w:rsidRPr="0029036A">
        <w:rPr>
          <w:b/>
          <w:bCs/>
          <w:color w:val="auto"/>
          <w:sz w:val="28"/>
          <w:szCs w:val="28"/>
          <w:lang w:val="fr-DZ"/>
        </w:rPr>
        <w:t>(`${</w:t>
      </w:r>
      <w:proofErr w:type="spellStart"/>
      <w:proofErr w:type="gramStart"/>
      <w:r w:rsidRPr="0029036A">
        <w:rPr>
          <w:b/>
          <w:bCs/>
          <w:color w:val="auto"/>
          <w:sz w:val="28"/>
          <w:szCs w:val="28"/>
          <w:lang w:val="fr-DZ"/>
        </w:rPr>
        <w:t>process.env.REACT</w:t>
      </w:r>
      <w:proofErr w:type="gramEnd"/>
      <w:r w:rsidRPr="0029036A">
        <w:rPr>
          <w:b/>
          <w:bCs/>
          <w:color w:val="auto"/>
          <w:sz w:val="28"/>
          <w:szCs w:val="28"/>
          <w:lang w:val="fr-DZ"/>
        </w:rPr>
        <w:t>_APP_API_</w:t>
      </w:r>
      <w:proofErr w:type="gramStart"/>
      <w:r w:rsidRPr="0029036A">
        <w:rPr>
          <w:b/>
          <w:bCs/>
          <w:color w:val="auto"/>
          <w:sz w:val="28"/>
          <w:szCs w:val="28"/>
          <w:lang w:val="fr-DZ"/>
        </w:rPr>
        <w:t>URL</w:t>
      </w:r>
      <w:proofErr w:type="spellEnd"/>
      <w:r w:rsidRPr="0029036A">
        <w:rPr>
          <w:b/>
          <w:bCs/>
          <w:color w:val="auto"/>
          <w:sz w:val="28"/>
          <w:szCs w:val="28"/>
          <w:lang w:val="fr-DZ"/>
        </w:rPr>
        <w:t>}/</w:t>
      </w:r>
      <w:proofErr w:type="spellStart"/>
      <w:proofErr w:type="gramEnd"/>
      <w:r w:rsidRPr="0029036A">
        <w:rPr>
          <w:b/>
          <w:bCs/>
          <w:color w:val="auto"/>
          <w:sz w:val="28"/>
          <w:szCs w:val="28"/>
          <w:lang w:val="fr-DZ"/>
        </w:rPr>
        <w:t>reservations</w:t>
      </w:r>
      <w:proofErr w:type="spellEnd"/>
      <w:r w:rsidRPr="0029036A">
        <w:rPr>
          <w:b/>
          <w:bCs/>
          <w:color w:val="auto"/>
          <w:sz w:val="28"/>
          <w:szCs w:val="28"/>
          <w:lang w:val="fr-DZ"/>
        </w:rPr>
        <w:t>`)</w:t>
      </w:r>
    </w:p>
    <w:p w14:paraId="419874BD" w14:textId="36DC6D9C" w:rsidR="00C826F7" w:rsidRPr="00C826F7" w:rsidRDefault="00C826F7" w:rsidP="00C826F7">
      <w:pPr>
        <w:rPr>
          <w:sz w:val="28"/>
          <w:szCs w:val="28"/>
          <w:lang w:val="fr-DZ"/>
        </w:rPr>
      </w:pPr>
    </w:p>
    <w:p w14:paraId="10C33E5F" w14:textId="19B75DEC" w:rsidR="00C826F7" w:rsidRPr="00C826F7" w:rsidRDefault="00C826F7" w:rsidP="00BD75E2">
      <w:pPr>
        <w:rPr>
          <w:b/>
          <w:bCs/>
          <w:color w:val="007DEB" w:themeColor="background2" w:themeShade="80"/>
          <w:sz w:val="28"/>
          <w:szCs w:val="28"/>
          <w:u w:val="single"/>
          <w:lang w:val="fr-DZ"/>
        </w:rPr>
      </w:pPr>
      <w:r w:rsidRPr="00C826F7">
        <w:rPr>
          <w:b/>
          <w:bCs/>
          <w:color w:val="007DEB" w:themeColor="background2" w:themeShade="80"/>
          <w:sz w:val="28"/>
          <w:szCs w:val="28"/>
          <w:u w:val="single"/>
          <w:lang w:val="fr-DZ"/>
        </w:rPr>
        <w:t xml:space="preserve">3.4 </w:t>
      </w:r>
      <w:r w:rsidR="00BD75E2" w:rsidRPr="0076170E">
        <w:rPr>
          <w:rFonts w:ascii="Segoe UI Emoji" w:hAnsi="Segoe UI Emoji" w:cs="Segoe UI Emoji"/>
          <w:b/>
          <w:bCs/>
          <w:color w:val="007DEB" w:themeColor="background2" w:themeShade="80"/>
          <w:sz w:val="28"/>
          <w:szCs w:val="28"/>
          <w:u w:val="single"/>
        </w:rPr>
        <w:t>📄</w:t>
      </w:r>
      <w:r w:rsidRPr="00C826F7">
        <w:rPr>
          <w:b/>
          <w:bCs/>
          <w:color w:val="007DEB" w:themeColor="background2" w:themeShade="80"/>
          <w:sz w:val="28"/>
          <w:szCs w:val="28"/>
          <w:u w:val="single"/>
          <w:lang w:val="fr-DZ"/>
        </w:rPr>
        <w:t>Frontend</w:t>
      </w:r>
      <w:proofErr w:type="gramStart"/>
      <w:r w:rsidRPr="00C826F7">
        <w:rPr>
          <w:b/>
          <w:bCs/>
          <w:color w:val="007DEB" w:themeColor="background2" w:themeShade="80"/>
          <w:sz w:val="28"/>
          <w:szCs w:val="28"/>
          <w:u w:val="single"/>
          <w:lang w:val="fr-DZ"/>
        </w:rPr>
        <w:t>/.</w:t>
      </w:r>
      <w:proofErr w:type="spellStart"/>
      <w:r w:rsidRPr="00C826F7">
        <w:rPr>
          <w:b/>
          <w:bCs/>
          <w:color w:val="007DEB" w:themeColor="background2" w:themeShade="80"/>
          <w:sz w:val="28"/>
          <w:szCs w:val="28"/>
          <w:u w:val="single"/>
          <w:lang w:val="fr-DZ"/>
        </w:rPr>
        <w:t>env</w:t>
      </w:r>
      <w:proofErr w:type="spellEnd"/>
      <w:proofErr w:type="gramEnd"/>
    </w:p>
    <w:p w14:paraId="2D3C6F78" w14:textId="77777777" w:rsidR="00C826F7" w:rsidRDefault="00C826F7" w:rsidP="00C826F7">
      <w:pPr>
        <w:rPr>
          <w:sz w:val="28"/>
          <w:szCs w:val="28"/>
          <w:lang w:val="fr-DZ"/>
        </w:rPr>
      </w:pPr>
      <w:r w:rsidRPr="00C826F7">
        <w:rPr>
          <w:sz w:val="28"/>
          <w:szCs w:val="28"/>
          <w:lang w:val="fr-DZ"/>
        </w:rPr>
        <w:t>Ce fichier contient les variables d’environnement spécifiques au Frontend, telles que l’URL du serveur Backend.</w:t>
      </w:r>
      <w:r w:rsidRPr="00C826F7">
        <w:rPr>
          <w:sz w:val="28"/>
          <w:szCs w:val="28"/>
          <w:lang w:val="fr-DZ"/>
        </w:rPr>
        <w:br/>
        <w:t>Il permet de modifier la configuration sans toucher au code source.</w:t>
      </w:r>
    </w:p>
    <w:p w14:paraId="66BEB291" w14:textId="77777777" w:rsidR="0076170E" w:rsidRPr="0076170E" w:rsidRDefault="0076170E" w:rsidP="0076170E">
      <w:pPr>
        <w:rPr>
          <w:b/>
          <w:bCs/>
          <w:color w:val="auto"/>
          <w:sz w:val="28"/>
          <w:szCs w:val="28"/>
          <w:lang w:val="fr-DZ"/>
        </w:rPr>
      </w:pPr>
      <w:r w:rsidRPr="0076170E">
        <w:rPr>
          <w:b/>
          <w:bCs/>
          <w:color w:val="auto"/>
          <w:sz w:val="28"/>
          <w:szCs w:val="28"/>
          <w:lang w:val="fr-DZ"/>
        </w:rPr>
        <w:t>REACT_APP_API_URL=http://localhost:5000/api</w:t>
      </w:r>
    </w:p>
    <w:p w14:paraId="3CD5536C" w14:textId="77777777" w:rsidR="0076170E" w:rsidRPr="0076170E" w:rsidRDefault="0076170E" w:rsidP="0076170E">
      <w:pPr>
        <w:rPr>
          <w:b/>
          <w:bCs/>
          <w:color w:val="auto"/>
          <w:sz w:val="28"/>
          <w:szCs w:val="28"/>
          <w:lang w:val="fr-DZ"/>
        </w:rPr>
      </w:pPr>
      <w:r w:rsidRPr="0076170E">
        <w:rPr>
          <w:b/>
          <w:bCs/>
          <w:color w:val="auto"/>
          <w:sz w:val="28"/>
          <w:szCs w:val="28"/>
          <w:lang w:val="fr-DZ"/>
        </w:rPr>
        <w:t>REACT_APP_ENV=</w:t>
      </w:r>
      <w:proofErr w:type="spellStart"/>
      <w:r w:rsidRPr="0076170E">
        <w:rPr>
          <w:b/>
          <w:bCs/>
          <w:color w:val="auto"/>
          <w:sz w:val="28"/>
          <w:szCs w:val="28"/>
          <w:lang w:val="fr-DZ"/>
        </w:rPr>
        <w:t>development</w:t>
      </w:r>
      <w:proofErr w:type="spellEnd"/>
    </w:p>
    <w:p w14:paraId="5FEE3C50" w14:textId="77777777" w:rsidR="0076170E" w:rsidRDefault="0076170E" w:rsidP="00C826F7">
      <w:pPr>
        <w:rPr>
          <w:sz w:val="28"/>
          <w:szCs w:val="28"/>
          <w:lang w:val="fr-DZ"/>
        </w:rPr>
      </w:pPr>
    </w:p>
    <w:p w14:paraId="1B0A6CD3" w14:textId="77777777" w:rsidR="0076170E" w:rsidRDefault="0076170E" w:rsidP="00C826F7">
      <w:pPr>
        <w:rPr>
          <w:sz w:val="28"/>
          <w:szCs w:val="28"/>
          <w:lang w:val="fr-DZ"/>
        </w:rPr>
      </w:pPr>
    </w:p>
    <w:p w14:paraId="13220D0C" w14:textId="77777777" w:rsidR="0076170E" w:rsidRDefault="0076170E" w:rsidP="00C826F7">
      <w:pPr>
        <w:rPr>
          <w:sz w:val="28"/>
          <w:szCs w:val="28"/>
          <w:lang w:val="fr-DZ"/>
        </w:rPr>
      </w:pPr>
    </w:p>
    <w:p w14:paraId="7238C011" w14:textId="77777777" w:rsidR="0076170E" w:rsidRDefault="0076170E" w:rsidP="00C826F7">
      <w:pPr>
        <w:rPr>
          <w:sz w:val="28"/>
          <w:szCs w:val="28"/>
          <w:lang w:val="fr-DZ"/>
        </w:rPr>
      </w:pPr>
    </w:p>
    <w:p w14:paraId="1203408F" w14:textId="77777777" w:rsidR="0076170E" w:rsidRDefault="0076170E" w:rsidP="00C826F7">
      <w:pPr>
        <w:rPr>
          <w:sz w:val="28"/>
          <w:szCs w:val="28"/>
          <w:lang w:val="fr-DZ"/>
        </w:rPr>
      </w:pPr>
    </w:p>
    <w:p w14:paraId="52E5BC61" w14:textId="77777777" w:rsidR="0076170E" w:rsidRPr="00C826F7" w:rsidRDefault="0076170E" w:rsidP="00C826F7">
      <w:pPr>
        <w:rPr>
          <w:sz w:val="28"/>
          <w:szCs w:val="28"/>
          <w:lang w:val="fr-DZ"/>
        </w:rPr>
      </w:pPr>
    </w:p>
    <w:p w14:paraId="028D27D6" w14:textId="4165C905" w:rsidR="00C826F7" w:rsidRPr="00C826F7" w:rsidRDefault="00C826F7" w:rsidP="00C826F7">
      <w:pPr>
        <w:rPr>
          <w:sz w:val="28"/>
          <w:szCs w:val="28"/>
          <w:lang w:val="fr-DZ"/>
        </w:rPr>
      </w:pPr>
    </w:p>
    <w:p w14:paraId="7C3DFD07" w14:textId="2C386456" w:rsidR="00C826F7" w:rsidRPr="00C826F7" w:rsidRDefault="00C826F7" w:rsidP="00C57E98">
      <w:pPr>
        <w:rPr>
          <w:b/>
          <w:bCs/>
          <w:color w:val="138576" w:themeColor="accent6" w:themeShade="BF"/>
          <w:sz w:val="28"/>
          <w:szCs w:val="28"/>
          <w:lang w:val="fr-DZ"/>
        </w:rPr>
      </w:pPr>
      <w:r w:rsidRPr="00C826F7">
        <w:rPr>
          <w:b/>
          <w:bCs/>
          <w:color w:val="138576" w:themeColor="accent6" w:themeShade="BF"/>
          <w:sz w:val="28"/>
          <w:szCs w:val="28"/>
          <w:lang w:val="fr-DZ"/>
        </w:rPr>
        <w:t xml:space="preserve">4. </w:t>
      </w:r>
      <w:r w:rsidR="00C57E98" w:rsidRPr="00C57E98">
        <w:rPr>
          <w:rFonts w:ascii="Segoe UI Emoji" w:hAnsi="Segoe UI Emoji" w:cs="Segoe UI Emoji"/>
          <w:b/>
          <w:bCs/>
          <w:color w:val="138576" w:themeColor="accent6" w:themeShade="BF"/>
          <w:sz w:val="28"/>
          <w:szCs w:val="28"/>
        </w:rPr>
        <w:t>📁</w:t>
      </w:r>
      <w:r w:rsidRPr="00C826F7">
        <w:rPr>
          <w:b/>
          <w:bCs/>
          <w:color w:val="138576" w:themeColor="accent6" w:themeShade="BF"/>
          <w:sz w:val="28"/>
          <w:szCs w:val="28"/>
          <w:lang w:val="fr-DZ"/>
        </w:rPr>
        <w:t>Architecture du Backend</w:t>
      </w:r>
    </w:p>
    <w:p w14:paraId="7120EFE7" w14:textId="77777777" w:rsidR="00C826F7" w:rsidRPr="00C826F7" w:rsidRDefault="00C826F7" w:rsidP="00C826F7">
      <w:pPr>
        <w:rPr>
          <w:sz w:val="28"/>
          <w:szCs w:val="28"/>
          <w:lang w:val="fr-DZ"/>
        </w:rPr>
      </w:pPr>
      <w:r w:rsidRPr="00C826F7">
        <w:rPr>
          <w:sz w:val="28"/>
          <w:szCs w:val="28"/>
          <w:lang w:val="fr-DZ"/>
        </w:rPr>
        <w:t>Le Backend constitue la couche serveur de l’application.</w:t>
      </w:r>
      <w:r w:rsidRPr="00C826F7">
        <w:rPr>
          <w:sz w:val="28"/>
          <w:szCs w:val="28"/>
          <w:lang w:val="fr-DZ"/>
        </w:rPr>
        <w:br/>
        <w:t>Il est responsable de la logique métier, de la sécurité, de l’accès à la base de données et de la gestion des requêtes clients.</w:t>
      </w:r>
    </w:p>
    <w:p w14:paraId="17A05327" w14:textId="78DDAC5D" w:rsidR="00C826F7" w:rsidRPr="00C826F7" w:rsidRDefault="00C826F7" w:rsidP="00C826F7">
      <w:pPr>
        <w:rPr>
          <w:sz w:val="28"/>
          <w:szCs w:val="28"/>
          <w:lang w:val="fr-DZ"/>
        </w:rPr>
      </w:pPr>
    </w:p>
    <w:p w14:paraId="7CA2B7BC" w14:textId="69AD9880" w:rsidR="00C826F7" w:rsidRPr="00C826F7" w:rsidRDefault="00C826F7" w:rsidP="00C57E98">
      <w:pPr>
        <w:rPr>
          <w:b/>
          <w:bCs/>
          <w:color w:val="138576" w:themeColor="accent6" w:themeShade="BF"/>
          <w:sz w:val="28"/>
          <w:szCs w:val="28"/>
          <w:lang w:val="fr-DZ"/>
        </w:rPr>
      </w:pPr>
      <w:r w:rsidRPr="00C826F7">
        <w:rPr>
          <w:b/>
          <w:bCs/>
          <w:color w:val="138576" w:themeColor="accent6" w:themeShade="BF"/>
          <w:sz w:val="28"/>
          <w:szCs w:val="28"/>
          <w:lang w:val="fr-DZ"/>
        </w:rPr>
        <w:t xml:space="preserve">4.1 </w:t>
      </w:r>
      <w:r w:rsidR="00C57E98" w:rsidRPr="00C57E98">
        <w:rPr>
          <w:rFonts w:ascii="Segoe UI Emoji" w:hAnsi="Segoe UI Emoji" w:cs="Segoe UI Emoji"/>
          <w:b/>
          <w:bCs/>
          <w:color w:val="138576" w:themeColor="accent6" w:themeShade="BF"/>
          <w:sz w:val="28"/>
          <w:szCs w:val="28"/>
        </w:rPr>
        <w:t>📁</w:t>
      </w:r>
      <w:r w:rsidRPr="00C826F7">
        <w:rPr>
          <w:b/>
          <w:bCs/>
          <w:color w:val="138576" w:themeColor="accent6" w:themeShade="BF"/>
          <w:sz w:val="28"/>
          <w:szCs w:val="28"/>
          <w:lang w:val="fr-DZ"/>
        </w:rPr>
        <w:t>Backend/</w:t>
      </w:r>
      <w:proofErr w:type="spellStart"/>
      <w:r w:rsidRPr="00C826F7">
        <w:rPr>
          <w:b/>
          <w:bCs/>
          <w:color w:val="138576" w:themeColor="accent6" w:themeShade="BF"/>
          <w:sz w:val="28"/>
          <w:szCs w:val="28"/>
          <w:lang w:val="fr-DZ"/>
        </w:rPr>
        <w:t>node_modules</w:t>
      </w:r>
      <w:proofErr w:type="spellEnd"/>
    </w:p>
    <w:p w14:paraId="096FACD3" w14:textId="77777777" w:rsidR="00C826F7" w:rsidRPr="00C826F7" w:rsidRDefault="00C826F7" w:rsidP="00C826F7">
      <w:pPr>
        <w:rPr>
          <w:sz w:val="28"/>
          <w:szCs w:val="28"/>
          <w:lang w:val="fr-DZ"/>
        </w:rPr>
      </w:pPr>
      <w:r w:rsidRPr="00C826F7">
        <w:rPr>
          <w:sz w:val="28"/>
          <w:szCs w:val="28"/>
          <w:lang w:val="fr-DZ"/>
        </w:rPr>
        <w:t>Ce dossier contient les dépendances nécessaires au fonctionnement du serveur (Express, ORM, bibliothèques de sécurité, etc.).</w:t>
      </w:r>
    </w:p>
    <w:p w14:paraId="1C45C224" w14:textId="6B2A6D09" w:rsidR="00C826F7" w:rsidRPr="00C826F7" w:rsidRDefault="00C826F7" w:rsidP="00C826F7">
      <w:pPr>
        <w:rPr>
          <w:sz w:val="28"/>
          <w:szCs w:val="28"/>
          <w:lang w:val="fr-DZ"/>
        </w:rPr>
      </w:pPr>
    </w:p>
    <w:p w14:paraId="3B35AE5A" w14:textId="604135F0" w:rsidR="00C826F7" w:rsidRPr="00C826F7" w:rsidRDefault="00C826F7" w:rsidP="00C57E98">
      <w:pPr>
        <w:rPr>
          <w:b/>
          <w:bCs/>
          <w:color w:val="138576" w:themeColor="accent6" w:themeShade="BF"/>
          <w:sz w:val="28"/>
          <w:szCs w:val="28"/>
          <w:lang w:val="fr-DZ"/>
        </w:rPr>
      </w:pPr>
      <w:r w:rsidRPr="00C826F7">
        <w:rPr>
          <w:b/>
          <w:bCs/>
          <w:color w:val="138576" w:themeColor="accent6" w:themeShade="BF"/>
          <w:sz w:val="28"/>
          <w:szCs w:val="28"/>
          <w:lang w:val="fr-DZ"/>
        </w:rPr>
        <w:lastRenderedPageBreak/>
        <w:t xml:space="preserve">4.2 </w:t>
      </w:r>
      <w:r w:rsidR="00C57E98" w:rsidRPr="00C57E98">
        <w:rPr>
          <w:rFonts w:ascii="Segoe UI Emoji" w:hAnsi="Segoe UI Emoji" w:cs="Segoe UI Emoji"/>
          <w:b/>
          <w:bCs/>
          <w:color w:val="138576" w:themeColor="accent6" w:themeShade="BF"/>
          <w:sz w:val="28"/>
          <w:szCs w:val="28"/>
        </w:rPr>
        <w:t>📁</w:t>
      </w:r>
      <w:r w:rsidRPr="00C826F7">
        <w:rPr>
          <w:b/>
          <w:bCs/>
          <w:color w:val="138576" w:themeColor="accent6" w:themeShade="BF"/>
          <w:sz w:val="28"/>
          <w:szCs w:val="28"/>
          <w:lang w:val="fr-DZ"/>
        </w:rPr>
        <w:t>Backend/public</w:t>
      </w:r>
    </w:p>
    <w:p w14:paraId="156E9348" w14:textId="77777777" w:rsidR="00C826F7" w:rsidRPr="00C826F7" w:rsidRDefault="00C826F7" w:rsidP="00C826F7">
      <w:pPr>
        <w:rPr>
          <w:sz w:val="28"/>
          <w:szCs w:val="28"/>
          <w:lang w:val="fr-DZ"/>
        </w:rPr>
      </w:pPr>
      <w:r w:rsidRPr="00C826F7">
        <w:rPr>
          <w:sz w:val="28"/>
          <w:szCs w:val="28"/>
          <w:lang w:val="fr-DZ"/>
        </w:rPr>
        <w:t>Ce dossier est utilisé pour stocker les fichiers accessibles publiquement depuis le serveur, tels que les fichiers uploadés ou les ressources statiques.</w:t>
      </w:r>
    </w:p>
    <w:p w14:paraId="4E14E9CD" w14:textId="55A5D8D8" w:rsidR="00C826F7" w:rsidRPr="00C826F7" w:rsidRDefault="00C826F7" w:rsidP="00C826F7">
      <w:pPr>
        <w:rPr>
          <w:sz w:val="28"/>
          <w:szCs w:val="28"/>
          <w:lang w:val="fr-DZ"/>
        </w:rPr>
      </w:pPr>
    </w:p>
    <w:p w14:paraId="135A439A" w14:textId="23CF6AEC" w:rsidR="00C826F7" w:rsidRPr="00C826F7" w:rsidRDefault="00C826F7" w:rsidP="00C57E98">
      <w:pPr>
        <w:rPr>
          <w:b/>
          <w:bCs/>
          <w:color w:val="138576" w:themeColor="accent6" w:themeShade="BF"/>
          <w:sz w:val="28"/>
          <w:szCs w:val="28"/>
          <w:lang w:val="fr-DZ"/>
        </w:rPr>
      </w:pPr>
      <w:r w:rsidRPr="00C826F7">
        <w:rPr>
          <w:b/>
          <w:bCs/>
          <w:color w:val="138576" w:themeColor="accent6" w:themeShade="BF"/>
          <w:sz w:val="28"/>
          <w:szCs w:val="28"/>
          <w:lang w:val="fr-DZ"/>
        </w:rPr>
        <w:t xml:space="preserve">4.3 </w:t>
      </w:r>
      <w:r w:rsidR="00C57E98" w:rsidRPr="00C57E98">
        <w:rPr>
          <w:rFonts w:ascii="Segoe UI Emoji" w:hAnsi="Segoe UI Emoji" w:cs="Segoe UI Emoji"/>
          <w:b/>
          <w:bCs/>
          <w:color w:val="138576" w:themeColor="accent6" w:themeShade="BF"/>
          <w:sz w:val="28"/>
          <w:szCs w:val="28"/>
        </w:rPr>
        <w:t>📁</w:t>
      </w:r>
      <w:r w:rsidRPr="00C826F7">
        <w:rPr>
          <w:b/>
          <w:bCs/>
          <w:color w:val="138576" w:themeColor="accent6" w:themeShade="BF"/>
          <w:sz w:val="28"/>
          <w:szCs w:val="28"/>
          <w:lang w:val="fr-DZ"/>
        </w:rPr>
        <w:t>Backend/src</w:t>
      </w:r>
    </w:p>
    <w:p w14:paraId="08E03487" w14:textId="77777777" w:rsidR="00C826F7" w:rsidRPr="00C826F7" w:rsidRDefault="00C826F7" w:rsidP="00C826F7">
      <w:pPr>
        <w:rPr>
          <w:sz w:val="28"/>
          <w:szCs w:val="28"/>
          <w:lang w:val="fr-DZ"/>
        </w:rPr>
      </w:pPr>
      <w:r w:rsidRPr="00C826F7">
        <w:rPr>
          <w:sz w:val="28"/>
          <w:szCs w:val="28"/>
          <w:lang w:val="fr-DZ"/>
        </w:rPr>
        <w:t>Ce dossier contient l’ensemble du code source du Backend.</w:t>
      </w:r>
    </w:p>
    <w:p w14:paraId="1C4BE0C2" w14:textId="77777777" w:rsidR="00C826F7" w:rsidRPr="00C826F7" w:rsidRDefault="00C826F7" w:rsidP="00C826F7">
      <w:pPr>
        <w:rPr>
          <w:b/>
          <w:bCs/>
          <w:sz w:val="28"/>
          <w:szCs w:val="28"/>
          <w:lang w:val="fr-DZ"/>
        </w:rPr>
      </w:pPr>
      <w:r w:rsidRPr="00C826F7">
        <w:rPr>
          <w:b/>
          <w:bCs/>
          <w:sz w:val="28"/>
          <w:szCs w:val="28"/>
          <w:lang w:val="fr-DZ"/>
        </w:rPr>
        <w:t>4.3.1 server.js</w:t>
      </w:r>
    </w:p>
    <w:p w14:paraId="25FA316B" w14:textId="77777777" w:rsidR="00C826F7" w:rsidRPr="00C826F7" w:rsidRDefault="00C826F7" w:rsidP="00C826F7">
      <w:pPr>
        <w:rPr>
          <w:sz w:val="28"/>
          <w:szCs w:val="28"/>
          <w:lang w:val="fr-DZ"/>
        </w:rPr>
      </w:pPr>
      <w:r w:rsidRPr="00C826F7">
        <w:rPr>
          <w:sz w:val="28"/>
          <w:szCs w:val="28"/>
          <w:lang w:val="fr-DZ"/>
        </w:rPr>
        <w:t>Point d’entrée du serveur Backend.</w:t>
      </w:r>
      <w:r w:rsidRPr="00C826F7">
        <w:rPr>
          <w:sz w:val="28"/>
          <w:szCs w:val="28"/>
          <w:lang w:val="fr-DZ"/>
        </w:rPr>
        <w:br/>
        <w:t>Il assure :</w:t>
      </w:r>
    </w:p>
    <w:p w14:paraId="0A469F87" w14:textId="77777777" w:rsidR="00C826F7" w:rsidRPr="00C826F7" w:rsidRDefault="00C826F7" w:rsidP="00C826F7">
      <w:pPr>
        <w:numPr>
          <w:ilvl w:val="0"/>
          <w:numId w:val="23"/>
        </w:numPr>
        <w:rPr>
          <w:sz w:val="28"/>
          <w:szCs w:val="28"/>
          <w:lang w:val="fr-DZ"/>
        </w:rPr>
      </w:pPr>
      <w:r w:rsidRPr="00C826F7">
        <w:rPr>
          <w:sz w:val="28"/>
          <w:szCs w:val="28"/>
          <w:lang w:val="fr-DZ"/>
        </w:rPr>
        <w:t>L’initialisation du serveur Express.</w:t>
      </w:r>
    </w:p>
    <w:p w14:paraId="5262C6B9" w14:textId="77777777" w:rsidR="00C826F7" w:rsidRPr="00C826F7" w:rsidRDefault="00C826F7" w:rsidP="00C826F7">
      <w:pPr>
        <w:numPr>
          <w:ilvl w:val="0"/>
          <w:numId w:val="23"/>
        </w:numPr>
        <w:rPr>
          <w:sz w:val="28"/>
          <w:szCs w:val="28"/>
          <w:lang w:val="fr-DZ"/>
        </w:rPr>
      </w:pPr>
      <w:r w:rsidRPr="00C826F7">
        <w:rPr>
          <w:sz w:val="28"/>
          <w:szCs w:val="28"/>
          <w:lang w:val="fr-DZ"/>
        </w:rPr>
        <w:t>La configuration des middlewares.</w:t>
      </w:r>
    </w:p>
    <w:p w14:paraId="326E8864" w14:textId="77777777" w:rsidR="00C826F7" w:rsidRPr="00C826F7" w:rsidRDefault="00C826F7" w:rsidP="00C826F7">
      <w:pPr>
        <w:numPr>
          <w:ilvl w:val="0"/>
          <w:numId w:val="23"/>
        </w:numPr>
        <w:rPr>
          <w:sz w:val="28"/>
          <w:szCs w:val="28"/>
          <w:lang w:val="fr-DZ"/>
        </w:rPr>
      </w:pPr>
      <w:r w:rsidRPr="00C826F7">
        <w:rPr>
          <w:sz w:val="28"/>
          <w:szCs w:val="28"/>
          <w:lang w:val="fr-DZ"/>
        </w:rPr>
        <w:t>La connexion à la base de données.</w:t>
      </w:r>
    </w:p>
    <w:p w14:paraId="55732E5B" w14:textId="77777777" w:rsidR="00C826F7" w:rsidRPr="00C826F7" w:rsidRDefault="00C826F7" w:rsidP="00C826F7">
      <w:pPr>
        <w:numPr>
          <w:ilvl w:val="0"/>
          <w:numId w:val="23"/>
        </w:numPr>
        <w:rPr>
          <w:sz w:val="28"/>
          <w:szCs w:val="28"/>
          <w:lang w:val="fr-DZ"/>
        </w:rPr>
      </w:pPr>
      <w:r w:rsidRPr="00C826F7">
        <w:rPr>
          <w:sz w:val="28"/>
          <w:szCs w:val="28"/>
          <w:lang w:val="fr-DZ"/>
        </w:rPr>
        <w:t>Le lancement de l’écoute sur un port défini.</w:t>
      </w:r>
    </w:p>
    <w:p w14:paraId="3EC64495" w14:textId="567CC9EF" w:rsidR="00C826F7" w:rsidRPr="00C826F7" w:rsidRDefault="00C826F7" w:rsidP="00C826F7">
      <w:pPr>
        <w:rPr>
          <w:sz w:val="28"/>
          <w:szCs w:val="28"/>
          <w:lang w:val="fr-DZ"/>
        </w:rPr>
      </w:pPr>
    </w:p>
    <w:p w14:paraId="5741D4B4" w14:textId="7C34DABC" w:rsidR="00C826F7" w:rsidRPr="00C826F7" w:rsidRDefault="00C826F7" w:rsidP="00C57E98">
      <w:pPr>
        <w:rPr>
          <w:b/>
          <w:bCs/>
          <w:color w:val="138576" w:themeColor="accent6" w:themeShade="BF"/>
          <w:sz w:val="28"/>
          <w:szCs w:val="28"/>
          <w:lang w:val="fr-DZ"/>
        </w:rPr>
      </w:pPr>
      <w:r w:rsidRPr="00C826F7">
        <w:rPr>
          <w:b/>
          <w:bCs/>
          <w:color w:val="138576" w:themeColor="accent6" w:themeShade="BF"/>
          <w:sz w:val="28"/>
          <w:szCs w:val="28"/>
          <w:lang w:val="fr-DZ"/>
        </w:rPr>
        <w:t xml:space="preserve">4.3.2 </w:t>
      </w:r>
      <w:r w:rsidR="00C57E98" w:rsidRPr="00C57E98">
        <w:rPr>
          <w:rFonts w:ascii="Segoe UI Emoji" w:hAnsi="Segoe UI Emoji" w:cs="Segoe UI Emoji"/>
          <w:b/>
          <w:bCs/>
          <w:color w:val="138576" w:themeColor="accent6" w:themeShade="BF"/>
          <w:sz w:val="28"/>
          <w:szCs w:val="28"/>
        </w:rPr>
        <w:t>📁</w:t>
      </w:r>
      <w:r w:rsidRPr="00C826F7">
        <w:rPr>
          <w:b/>
          <w:bCs/>
          <w:color w:val="138576" w:themeColor="accent6" w:themeShade="BF"/>
          <w:sz w:val="28"/>
          <w:szCs w:val="28"/>
          <w:lang w:val="fr-DZ"/>
        </w:rPr>
        <w:t>config</w:t>
      </w:r>
    </w:p>
    <w:p w14:paraId="1389EFA9" w14:textId="77777777" w:rsidR="00C826F7" w:rsidRPr="00C826F7" w:rsidRDefault="00C826F7" w:rsidP="00C826F7">
      <w:pPr>
        <w:rPr>
          <w:sz w:val="28"/>
          <w:szCs w:val="28"/>
          <w:lang w:val="fr-DZ"/>
        </w:rPr>
      </w:pPr>
      <w:r w:rsidRPr="00C826F7">
        <w:rPr>
          <w:sz w:val="28"/>
          <w:szCs w:val="28"/>
          <w:lang w:val="fr-DZ"/>
        </w:rPr>
        <w:t>Ce dossier regroupe les fichiers de configuration du serveur, notamment :</w:t>
      </w:r>
    </w:p>
    <w:p w14:paraId="2DBBD9F2" w14:textId="77777777" w:rsidR="00C826F7" w:rsidRPr="00C826F7" w:rsidRDefault="00C826F7" w:rsidP="00C826F7">
      <w:pPr>
        <w:numPr>
          <w:ilvl w:val="0"/>
          <w:numId w:val="24"/>
        </w:numPr>
        <w:rPr>
          <w:sz w:val="28"/>
          <w:szCs w:val="28"/>
          <w:lang w:val="fr-DZ"/>
        </w:rPr>
      </w:pPr>
      <w:r w:rsidRPr="00C826F7">
        <w:rPr>
          <w:sz w:val="28"/>
          <w:szCs w:val="28"/>
          <w:lang w:val="fr-DZ"/>
        </w:rPr>
        <w:t>La configuration de la base de données.</w:t>
      </w:r>
    </w:p>
    <w:p w14:paraId="1AA4F18F" w14:textId="77777777" w:rsidR="00C826F7" w:rsidRPr="00C826F7" w:rsidRDefault="00C826F7" w:rsidP="00C826F7">
      <w:pPr>
        <w:numPr>
          <w:ilvl w:val="0"/>
          <w:numId w:val="24"/>
        </w:numPr>
        <w:rPr>
          <w:sz w:val="28"/>
          <w:szCs w:val="28"/>
          <w:lang w:val="fr-DZ"/>
        </w:rPr>
      </w:pPr>
      <w:r w:rsidRPr="00C826F7">
        <w:rPr>
          <w:sz w:val="28"/>
          <w:szCs w:val="28"/>
          <w:lang w:val="fr-DZ"/>
        </w:rPr>
        <w:t>Les paramètres de sécurité.</w:t>
      </w:r>
    </w:p>
    <w:p w14:paraId="44D3A9DB" w14:textId="77777777" w:rsidR="00C826F7" w:rsidRPr="00C826F7" w:rsidRDefault="00C826F7" w:rsidP="00C826F7">
      <w:pPr>
        <w:numPr>
          <w:ilvl w:val="0"/>
          <w:numId w:val="24"/>
        </w:numPr>
        <w:rPr>
          <w:sz w:val="28"/>
          <w:szCs w:val="28"/>
          <w:lang w:val="fr-DZ"/>
        </w:rPr>
      </w:pPr>
      <w:r w:rsidRPr="00C826F7">
        <w:rPr>
          <w:sz w:val="28"/>
          <w:szCs w:val="28"/>
          <w:lang w:val="fr-DZ"/>
        </w:rPr>
        <w:t>Les constantes globales.</w:t>
      </w:r>
    </w:p>
    <w:p w14:paraId="0728052A" w14:textId="7AA2A15B" w:rsidR="00C826F7" w:rsidRPr="00C826F7" w:rsidRDefault="00C826F7" w:rsidP="00C826F7">
      <w:pPr>
        <w:rPr>
          <w:sz w:val="28"/>
          <w:szCs w:val="28"/>
          <w:lang w:val="fr-DZ"/>
        </w:rPr>
      </w:pPr>
    </w:p>
    <w:p w14:paraId="255ABE21" w14:textId="2204A588" w:rsidR="00C826F7" w:rsidRPr="00C826F7" w:rsidRDefault="00C826F7" w:rsidP="00C57E98">
      <w:pPr>
        <w:rPr>
          <w:b/>
          <w:bCs/>
          <w:color w:val="138576" w:themeColor="accent6" w:themeShade="BF"/>
          <w:sz w:val="28"/>
          <w:szCs w:val="28"/>
          <w:lang w:val="fr-DZ"/>
        </w:rPr>
      </w:pPr>
      <w:r w:rsidRPr="00C826F7">
        <w:rPr>
          <w:b/>
          <w:bCs/>
          <w:color w:val="138576" w:themeColor="accent6" w:themeShade="BF"/>
          <w:sz w:val="28"/>
          <w:szCs w:val="28"/>
          <w:lang w:val="fr-DZ"/>
        </w:rPr>
        <w:t xml:space="preserve">4.3.3 </w:t>
      </w:r>
      <w:r w:rsidR="00C57E98" w:rsidRPr="00C57E98">
        <w:rPr>
          <w:rFonts w:ascii="Segoe UI Emoji" w:hAnsi="Segoe UI Emoji" w:cs="Segoe UI Emoji"/>
          <w:b/>
          <w:bCs/>
          <w:color w:val="138576" w:themeColor="accent6" w:themeShade="BF"/>
          <w:sz w:val="28"/>
          <w:szCs w:val="28"/>
        </w:rPr>
        <w:t>📁</w:t>
      </w:r>
      <w:r w:rsidRPr="00C826F7">
        <w:rPr>
          <w:b/>
          <w:bCs/>
          <w:color w:val="138576" w:themeColor="accent6" w:themeShade="BF"/>
          <w:sz w:val="28"/>
          <w:szCs w:val="28"/>
          <w:lang w:val="fr-DZ"/>
        </w:rPr>
        <w:t>middleware</w:t>
      </w:r>
    </w:p>
    <w:p w14:paraId="253CAF5D" w14:textId="77777777" w:rsidR="00C826F7" w:rsidRPr="00C826F7" w:rsidRDefault="00C826F7" w:rsidP="00C826F7">
      <w:pPr>
        <w:rPr>
          <w:sz w:val="28"/>
          <w:szCs w:val="28"/>
          <w:lang w:val="fr-DZ"/>
        </w:rPr>
      </w:pPr>
      <w:r w:rsidRPr="00C826F7">
        <w:rPr>
          <w:sz w:val="28"/>
          <w:szCs w:val="28"/>
          <w:lang w:val="fr-DZ"/>
        </w:rPr>
        <w:t>Ce dossier contient les middlewares chargés de traiter les requêtes avant l’accès aux routes, tels que :</w:t>
      </w:r>
    </w:p>
    <w:p w14:paraId="24203F2E" w14:textId="77777777" w:rsidR="00C826F7" w:rsidRPr="00C826F7" w:rsidRDefault="00C826F7" w:rsidP="00C826F7">
      <w:pPr>
        <w:numPr>
          <w:ilvl w:val="0"/>
          <w:numId w:val="25"/>
        </w:numPr>
        <w:rPr>
          <w:sz w:val="28"/>
          <w:szCs w:val="28"/>
          <w:lang w:val="fr-DZ"/>
        </w:rPr>
      </w:pPr>
      <w:r w:rsidRPr="00C826F7">
        <w:rPr>
          <w:sz w:val="28"/>
          <w:szCs w:val="28"/>
          <w:lang w:val="fr-DZ"/>
        </w:rPr>
        <w:lastRenderedPageBreak/>
        <w:t>L’authentification via JWT.</w:t>
      </w:r>
    </w:p>
    <w:p w14:paraId="04248AA0" w14:textId="77777777" w:rsidR="00C826F7" w:rsidRPr="00C826F7" w:rsidRDefault="00C826F7" w:rsidP="00C826F7">
      <w:pPr>
        <w:numPr>
          <w:ilvl w:val="0"/>
          <w:numId w:val="25"/>
        </w:numPr>
        <w:rPr>
          <w:sz w:val="28"/>
          <w:szCs w:val="28"/>
          <w:lang w:val="fr-DZ"/>
        </w:rPr>
      </w:pPr>
      <w:r w:rsidRPr="00C826F7">
        <w:rPr>
          <w:sz w:val="28"/>
          <w:szCs w:val="28"/>
          <w:lang w:val="fr-DZ"/>
        </w:rPr>
        <w:t>La gestion des autorisations.</w:t>
      </w:r>
    </w:p>
    <w:p w14:paraId="08E6D779" w14:textId="77777777" w:rsidR="00C826F7" w:rsidRPr="00C826F7" w:rsidRDefault="00C826F7" w:rsidP="00C826F7">
      <w:pPr>
        <w:numPr>
          <w:ilvl w:val="0"/>
          <w:numId w:val="25"/>
        </w:numPr>
        <w:rPr>
          <w:sz w:val="28"/>
          <w:szCs w:val="28"/>
          <w:lang w:val="fr-DZ"/>
        </w:rPr>
      </w:pPr>
      <w:r w:rsidRPr="00C826F7">
        <w:rPr>
          <w:sz w:val="28"/>
          <w:szCs w:val="28"/>
          <w:lang w:val="fr-DZ"/>
        </w:rPr>
        <w:t>Le traitement des erreurs.</w:t>
      </w:r>
    </w:p>
    <w:p w14:paraId="1AE4EB0A" w14:textId="0F95A333" w:rsidR="00C826F7" w:rsidRPr="00C826F7" w:rsidRDefault="00C826F7" w:rsidP="00C826F7">
      <w:pPr>
        <w:rPr>
          <w:sz w:val="28"/>
          <w:szCs w:val="28"/>
          <w:lang w:val="fr-DZ"/>
        </w:rPr>
      </w:pPr>
    </w:p>
    <w:p w14:paraId="5B19AD4E" w14:textId="73AB5503" w:rsidR="00C826F7" w:rsidRPr="00C826F7" w:rsidRDefault="00C826F7" w:rsidP="00C57E98">
      <w:pPr>
        <w:rPr>
          <w:b/>
          <w:bCs/>
          <w:color w:val="138576" w:themeColor="accent6" w:themeShade="BF"/>
          <w:sz w:val="28"/>
          <w:szCs w:val="28"/>
          <w:lang w:val="fr-DZ"/>
        </w:rPr>
      </w:pPr>
      <w:r w:rsidRPr="00C826F7">
        <w:rPr>
          <w:b/>
          <w:bCs/>
          <w:color w:val="138576" w:themeColor="accent6" w:themeShade="BF"/>
          <w:sz w:val="28"/>
          <w:szCs w:val="28"/>
          <w:lang w:val="fr-DZ"/>
        </w:rPr>
        <w:t>4.3.4</w:t>
      </w:r>
      <w:r w:rsidR="00C57E98" w:rsidRPr="00C57E98">
        <w:rPr>
          <w:rFonts w:ascii="Segoe UI Emoji" w:hAnsi="Segoe UI Emoji" w:cs="Segoe UI Emoji"/>
          <w:color w:val="138576" w:themeColor="accent6" w:themeShade="BF"/>
        </w:rPr>
        <w:t xml:space="preserve"> </w:t>
      </w:r>
      <w:r w:rsidR="00C57E98" w:rsidRPr="00C57E98">
        <w:rPr>
          <w:rFonts w:ascii="Segoe UI Emoji" w:hAnsi="Segoe UI Emoji" w:cs="Segoe UI Emoji"/>
          <w:b/>
          <w:bCs/>
          <w:color w:val="138576" w:themeColor="accent6" w:themeShade="BF"/>
          <w:sz w:val="28"/>
          <w:szCs w:val="28"/>
        </w:rPr>
        <w:t>📁</w:t>
      </w:r>
      <w:r w:rsidRPr="00C826F7">
        <w:rPr>
          <w:b/>
          <w:bCs/>
          <w:color w:val="138576" w:themeColor="accent6" w:themeShade="BF"/>
          <w:sz w:val="28"/>
          <w:szCs w:val="28"/>
          <w:lang w:val="fr-DZ"/>
        </w:rPr>
        <w:t xml:space="preserve"> routes</w:t>
      </w:r>
    </w:p>
    <w:p w14:paraId="031A7EE7" w14:textId="77777777" w:rsidR="00C826F7" w:rsidRPr="00C826F7" w:rsidRDefault="00C826F7" w:rsidP="00C826F7">
      <w:pPr>
        <w:rPr>
          <w:sz w:val="28"/>
          <w:szCs w:val="28"/>
          <w:lang w:val="fr-DZ"/>
        </w:rPr>
      </w:pPr>
      <w:r w:rsidRPr="00C826F7">
        <w:rPr>
          <w:sz w:val="28"/>
          <w:szCs w:val="28"/>
          <w:lang w:val="fr-DZ"/>
        </w:rPr>
        <w:t>Ce dossier définit les différentes routes de l’API REST.</w:t>
      </w:r>
      <w:r w:rsidRPr="00C826F7">
        <w:rPr>
          <w:sz w:val="28"/>
          <w:szCs w:val="28"/>
          <w:lang w:val="fr-DZ"/>
        </w:rPr>
        <w:br/>
        <w:t>Chaque route correspond à une fonctionnalité spécifique de l’application (gestion des salles, réservations, utilisateurs).</w:t>
      </w:r>
    </w:p>
    <w:p w14:paraId="2A83172C" w14:textId="36B66D8E" w:rsidR="00C826F7" w:rsidRPr="00C826F7" w:rsidRDefault="00C826F7" w:rsidP="00C826F7">
      <w:pPr>
        <w:rPr>
          <w:sz w:val="28"/>
          <w:szCs w:val="28"/>
          <w:lang w:val="fr-DZ"/>
        </w:rPr>
      </w:pPr>
    </w:p>
    <w:p w14:paraId="021CAFC2" w14:textId="34EA6999" w:rsidR="00C826F7" w:rsidRPr="00C826F7" w:rsidRDefault="00C826F7" w:rsidP="00C57E98">
      <w:pPr>
        <w:rPr>
          <w:b/>
          <w:bCs/>
          <w:color w:val="138576" w:themeColor="accent6" w:themeShade="BF"/>
          <w:sz w:val="28"/>
          <w:szCs w:val="28"/>
          <w:lang w:val="fr-DZ"/>
        </w:rPr>
      </w:pPr>
      <w:r w:rsidRPr="00C826F7">
        <w:rPr>
          <w:b/>
          <w:bCs/>
          <w:color w:val="138576" w:themeColor="accent6" w:themeShade="BF"/>
          <w:sz w:val="28"/>
          <w:szCs w:val="28"/>
          <w:lang w:val="fr-DZ"/>
        </w:rPr>
        <w:t>4.3.5</w:t>
      </w:r>
      <w:r w:rsidR="00C57E98" w:rsidRPr="00C57E98">
        <w:rPr>
          <w:rFonts w:ascii="Segoe UI Emoji" w:hAnsi="Segoe UI Emoji" w:cs="Segoe UI Emoji"/>
          <w:color w:val="138576" w:themeColor="accent6" w:themeShade="BF"/>
        </w:rPr>
        <w:t xml:space="preserve"> </w:t>
      </w:r>
      <w:r w:rsidR="00C57E98" w:rsidRPr="00C57E98">
        <w:rPr>
          <w:rFonts w:ascii="Segoe UI Emoji" w:hAnsi="Segoe UI Emoji" w:cs="Segoe UI Emoji"/>
          <w:b/>
          <w:bCs/>
          <w:color w:val="138576" w:themeColor="accent6" w:themeShade="BF"/>
          <w:sz w:val="28"/>
          <w:szCs w:val="28"/>
        </w:rPr>
        <w:t>📁</w:t>
      </w:r>
      <w:r w:rsidRPr="00C826F7">
        <w:rPr>
          <w:b/>
          <w:bCs/>
          <w:color w:val="138576" w:themeColor="accent6" w:themeShade="BF"/>
          <w:sz w:val="28"/>
          <w:szCs w:val="28"/>
          <w:lang w:val="fr-DZ"/>
        </w:rPr>
        <w:t xml:space="preserve"> </w:t>
      </w:r>
      <w:proofErr w:type="spellStart"/>
      <w:r w:rsidRPr="00C826F7">
        <w:rPr>
          <w:b/>
          <w:bCs/>
          <w:color w:val="138576" w:themeColor="accent6" w:themeShade="BF"/>
          <w:sz w:val="28"/>
          <w:szCs w:val="28"/>
          <w:lang w:val="fr-DZ"/>
        </w:rPr>
        <w:t>models</w:t>
      </w:r>
      <w:proofErr w:type="spellEnd"/>
    </w:p>
    <w:p w14:paraId="218F5582" w14:textId="77777777" w:rsidR="00C826F7" w:rsidRPr="00C826F7" w:rsidRDefault="00C826F7" w:rsidP="00C826F7">
      <w:pPr>
        <w:rPr>
          <w:sz w:val="28"/>
          <w:szCs w:val="28"/>
          <w:lang w:val="fr-DZ"/>
        </w:rPr>
      </w:pPr>
      <w:r w:rsidRPr="00C826F7">
        <w:rPr>
          <w:sz w:val="28"/>
          <w:szCs w:val="28"/>
          <w:lang w:val="fr-DZ"/>
        </w:rPr>
        <w:t>Ce dossier contient les modèles de données représentant la structure des entités stockées dans la base de données (utilisateurs, salles, réservations).</w:t>
      </w:r>
    </w:p>
    <w:p w14:paraId="12D02044" w14:textId="6AB82D80" w:rsidR="00C826F7" w:rsidRPr="00C826F7" w:rsidRDefault="00C826F7" w:rsidP="00C826F7">
      <w:pPr>
        <w:rPr>
          <w:sz w:val="28"/>
          <w:szCs w:val="28"/>
          <w:lang w:val="fr-DZ"/>
        </w:rPr>
      </w:pPr>
    </w:p>
    <w:p w14:paraId="5572987C" w14:textId="0E439F63" w:rsidR="00C826F7" w:rsidRPr="00C826F7" w:rsidRDefault="00C826F7" w:rsidP="00C57E98">
      <w:pPr>
        <w:rPr>
          <w:b/>
          <w:bCs/>
          <w:color w:val="138576" w:themeColor="accent6" w:themeShade="BF"/>
          <w:sz w:val="28"/>
          <w:szCs w:val="28"/>
          <w:lang w:val="fr-DZ"/>
        </w:rPr>
      </w:pPr>
      <w:r w:rsidRPr="00C826F7">
        <w:rPr>
          <w:b/>
          <w:bCs/>
          <w:color w:val="138576" w:themeColor="accent6" w:themeShade="BF"/>
          <w:sz w:val="28"/>
          <w:szCs w:val="28"/>
          <w:lang w:val="fr-DZ"/>
        </w:rPr>
        <w:t>4.3.6</w:t>
      </w:r>
      <w:r w:rsidR="00C57E98" w:rsidRPr="00C57E98">
        <w:rPr>
          <w:rFonts w:ascii="Segoe UI Emoji" w:hAnsi="Segoe UI Emoji" w:cs="Segoe UI Emoji"/>
          <w:color w:val="138576" w:themeColor="accent6" w:themeShade="BF"/>
        </w:rPr>
        <w:t xml:space="preserve"> </w:t>
      </w:r>
      <w:r w:rsidR="00C57E98" w:rsidRPr="00C57E98">
        <w:rPr>
          <w:rFonts w:ascii="Segoe UI Emoji" w:hAnsi="Segoe UI Emoji" w:cs="Segoe UI Emoji"/>
          <w:b/>
          <w:bCs/>
          <w:color w:val="138576" w:themeColor="accent6" w:themeShade="BF"/>
          <w:sz w:val="28"/>
          <w:szCs w:val="28"/>
        </w:rPr>
        <w:t>📁</w:t>
      </w:r>
      <w:r w:rsidRPr="00C826F7">
        <w:rPr>
          <w:b/>
          <w:bCs/>
          <w:color w:val="138576" w:themeColor="accent6" w:themeShade="BF"/>
          <w:sz w:val="28"/>
          <w:szCs w:val="28"/>
          <w:lang w:val="fr-DZ"/>
        </w:rPr>
        <w:t xml:space="preserve"> </w:t>
      </w:r>
      <w:proofErr w:type="spellStart"/>
      <w:r w:rsidRPr="00C826F7">
        <w:rPr>
          <w:b/>
          <w:bCs/>
          <w:color w:val="138576" w:themeColor="accent6" w:themeShade="BF"/>
          <w:sz w:val="28"/>
          <w:szCs w:val="28"/>
          <w:lang w:val="fr-DZ"/>
        </w:rPr>
        <w:t>utils</w:t>
      </w:r>
      <w:proofErr w:type="spellEnd"/>
    </w:p>
    <w:p w14:paraId="2850A756" w14:textId="77777777" w:rsidR="00C826F7" w:rsidRPr="00C826F7" w:rsidRDefault="00C826F7" w:rsidP="00C826F7">
      <w:pPr>
        <w:rPr>
          <w:sz w:val="28"/>
          <w:szCs w:val="28"/>
          <w:lang w:val="fr-DZ"/>
        </w:rPr>
      </w:pPr>
      <w:r w:rsidRPr="00C826F7">
        <w:rPr>
          <w:sz w:val="28"/>
          <w:szCs w:val="28"/>
          <w:lang w:val="fr-DZ"/>
        </w:rPr>
        <w:t>Ce dossier regroupe les fonctions utilitaires réutilisables dans l’ensemble du projet Backend, telles que :</w:t>
      </w:r>
    </w:p>
    <w:p w14:paraId="3930635D" w14:textId="77777777" w:rsidR="00C826F7" w:rsidRPr="00C826F7" w:rsidRDefault="00C826F7" w:rsidP="00C826F7">
      <w:pPr>
        <w:numPr>
          <w:ilvl w:val="0"/>
          <w:numId w:val="26"/>
        </w:numPr>
        <w:rPr>
          <w:sz w:val="28"/>
          <w:szCs w:val="28"/>
          <w:lang w:val="fr-DZ"/>
        </w:rPr>
      </w:pPr>
      <w:r w:rsidRPr="00C826F7">
        <w:rPr>
          <w:sz w:val="28"/>
          <w:szCs w:val="28"/>
          <w:lang w:val="fr-DZ"/>
        </w:rPr>
        <w:t xml:space="preserve">La génération de </w:t>
      </w:r>
      <w:proofErr w:type="spellStart"/>
      <w:r w:rsidRPr="00C826F7">
        <w:rPr>
          <w:sz w:val="28"/>
          <w:szCs w:val="28"/>
          <w:lang w:val="fr-DZ"/>
        </w:rPr>
        <w:t>tokens</w:t>
      </w:r>
      <w:proofErr w:type="spellEnd"/>
      <w:r w:rsidRPr="00C826F7">
        <w:rPr>
          <w:sz w:val="28"/>
          <w:szCs w:val="28"/>
          <w:lang w:val="fr-DZ"/>
        </w:rPr>
        <w:t xml:space="preserve"> JWT.</w:t>
      </w:r>
    </w:p>
    <w:p w14:paraId="1060A774" w14:textId="77777777" w:rsidR="00C826F7" w:rsidRPr="00C826F7" w:rsidRDefault="00C826F7" w:rsidP="00C826F7">
      <w:pPr>
        <w:numPr>
          <w:ilvl w:val="0"/>
          <w:numId w:val="26"/>
        </w:numPr>
        <w:rPr>
          <w:sz w:val="28"/>
          <w:szCs w:val="28"/>
          <w:lang w:val="fr-DZ"/>
        </w:rPr>
      </w:pPr>
      <w:r w:rsidRPr="00C826F7">
        <w:rPr>
          <w:sz w:val="28"/>
          <w:szCs w:val="28"/>
          <w:lang w:val="fr-DZ"/>
        </w:rPr>
        <w:t>Les fonctions de validation.</w:t>
      </w:r>
    </w:p>
    <w:p w14:paraId="6704B740" w14:textId="77777777" w:rsidR="00C826F7" w:rsidRDefault="00C826F7" w:rsidP="00C826F7">
      <w:pPr>
        <w:numPr>
          <w:ilvl w:val="0"/>
          <w:numId w:val="26"/>
        </w:numPr>
        <w:rPr>
          <w:sz w:val="28"/>
          <w:szCs w:val="28"/>
          <w:lang w:val="fr-DZ"/>
        </w:rPr>
      </w:pPr>
      <w:r w:rsidRPr="00C826F7">
        <w:rPr>
          <w:sz w:val="28"/>
          <w:szCs w:val="28"/>
          <w:lang w:val="fr-DZ"/>
        </w:rPr>
        <w:t>Les outils de formatage des données.</w:t>
      </w:r>
    </w:p>
    <w:p w14:paraId="51ED87A3" w14:textId="77777777" w:rsidR="00BD75E2" w:rsidRPr="00C826F7" w:rsidRDefault="00BD75E2" w:rsidP="00BD75E2">
      <w:pPr>
        <w:ind w:left="360"/>
        <w:rPr>
          <w:sz w:val="28"/>
          <w:szCs w:val="28"/>
          <w:lang w:val="fr-DZ"/>
        </w:rPr>
      </w:pPr>
    </w:p>
    <w:p w14:paraId="3AF6EF3D" w14:textId="5548F3A7" w:rsidR="00C826F7" w:rsidRPr="00C826F7" w:rsidRDefault="00C826F7" w:rsidP="00C826F7">
      <w:pPr>
        <w:rPr>
          <w:sz w:val="28"/>
          <w:szCs w:val="28"/>
          <w:lang w:val="fr-DZ"/>
        </w:rPr>
      </w:pPr>
    </w:p>
    <w:p w14:paraId="2E44BA99" w14:textId="4498848A" w:rsidR="00C826F7" w:rsidRPr="00C826F7" w:rsidRDefault="00C826F7" w:rsidP="00BD75E2">
      <w:pPr>
        <w:rPr>
          <w:b/>
          <w:bCs/>
          <w:color w:val="138576" w:themeColor="accent6" w:themeShade="BF"/>
          <w:sz w:val="28"/>
          <w:szCs w:val="28"/>
          <w:lang w:val="fr-DZ"/>
        </w:rPr>
      </w:pPr>
      <w:r w:rsidRPr="00C826F7">
        <w:rPr>
          <w:b/>
          <w:bCs/>
          <w:color w:val="138576" w:themeColor="accent6" w:themeShade="BF"/>
          <w:sz w:val="28"/>
          <w:szCs w:val="28"/>
          <w:lang w:val="fr-DZ"/>
        </w:rPr>
        <w:t xml:space="preserve">4.4 </w:t>
      </w:r>
      <w:r w:rsidR="00BD75E2" w:rsidRPr="00BD75E2">
        <w:rPr>
          <w:rFonts w:ascii="Segoe UI Emoji" w:hAnsi="Segoe UI Emoji" w:cs="Segoe UI Emoji"/>
          <w:b/>
          <w:bCs/>
          <w:color w:val="138576" w:themeColor="accent6" w:themeShade="BF"/>
          <w:sz w:val="28"/>
          <w:szCs w:val="28"/>
        </w:rPr>
        <w:t>📄</w:t>
      </w:r>
      <w:r w:rsidRPr="00C826F7">
        <w:rPr>
          <w:b/>
          <w:bCs/>
          <w:color w:val="138576" w:themeColor="accent6" w:themeShade="BF"/>
          <w:sz w:val="28"/>
          <w:szCs w:val="28"/>
          <w:lang w:val="fr-DZ"/>
        </w:rPr>
        <w:t>Backend</w:t>
      </w:r>
      <w:proofErr w:type="gramStart"/>
      <w:r w:rsidRPr="00C826F7">
        <w:rPr>
          <w:b/>
          <w:bCs/>
          <w:color w:val="138576" w:themeColor="accent6" w:themeShade="BF"/>
          <w:sz w:val="28"/>
          <w:szCs w:val="28"/>
          <w:lang w:val="fr-DZ"/>
        </w:rPr>
        <w:t>/.</w:t>
      </w:r>
      <w:proofErr w:type="spellStart"/>
      <w:r w:rsidRPr="00C826F7">
        <w:rPr>
          <w:b/>
          <w:bCs/>
          <w:color w:val="138576" w:themeColor="accent6" w:themeShade="BF"/>
          <w:sz w:val="28"/>
          <w:szCs w:val="28"/>
          <w:lang w:val="fr-DZ"/>
        </w:rPr>
        <w:t>env</w:t>
      </w:r>
      <w:proofErr w:type="spellEnd"/>
      <w:proofErr w:type="gramEnd"/>
    </w:p>
    <w:p w14:paraId="1DB74558" w14:textId="77777777" w:rsidR="00C826F7" w:rsidRPr="00C826F7" w:rsidRDefault="00C826F7" w:rsidP="00C826F7">
      <w:pPr>
        <w:rPr>
          <w:sz w:val="28"/>
          <w:szCs w:val="28"/>
          <w:lang w:val="fr-DZ"/>
        </w:rPr>
      </w:pPr>
      <w:r w:rsidRPr="00C826F7">
        <w:rPr>
          <w:sz w:val="28"/>
          <w:szCs w:val="28"/>
          <w:lang w:val="fr-DZ"/>
        </w:rPr>
        <w:t>Ce fichier contient les variables d’environnement sensibles du Backend, telles que :</w:t>
      </w:r>
    </w:p>
    <w:p w14:paraId="1AEBF891" w14:textId="77777777" w:rsidR="00C826F7" w:rsidRPr="00C826F7" w:rsidRDefault="00C826F7" w:rsidP="00C826F7">
      <w:pPr>
        <w:numPr>
          <w:ilvl w:val="0"/>
          <w:numId w:val="27"/>
        </w:numPr>
        <w:rPr>
          <w:sz w:val="28"/>
          <w:szCs w:val="28"/>
          <w:lang w:val="fr-DZ"/>
        </w:rPr>
      </w:pPr>
      <w:r w:rsidRPr="00C826F7">
        <w:rPr>
          <w:sz w:val="28"/>
          <w:szCs w:val="28"/>
          <w:lang w:val="fr-DZ"/>
        </w:rPr>
        <w:lastRenderedPageBreak/>
        <w:t>Le port du serveur.</w:t>
      </w:r>
    </w:p>
    <w:p w14:paraId="69ABA3F9" w14:textId="77777777" w:rsidR="00C826F7" w:rsidRPr="00C826F7" w:rsidRDefault="00C826F7" w:rsidP="00C826F7">
      <w:pPr>
        <w:numPr>
          <w:ilvl w:val="0"/>
          <w:numId w:val="27"/>
        </w:numPr>
        <w:rPr>
          <w:sz w:val="28"/>
          <w:szCs w:val="28"/>
          <w:lang w:val="fr-DZ"/>
        </w:rPr>
      </w:pPr>
      <w:r w:rsidRPr="00C826F7">
        <w:rPr>
          <w:sz w:val="28"/>
          <w:szCs w:val="28"/>
          <w:lang w:val="fr-DZ"/>
        </w:rPr>
        <w:t>Les paramètres de connexion à la base de données.</w:t>
      </w:r>
    </w:p>
    <w:p w14:paraId="78BE645D" w14:textId="77777777" w:rsidR="00C826F7" w:rsidRDefault="00C826F7" w:rsidP="00C826F7">
      <w:pPr>
        <w:numPr>
          <w:ilvl w:val="0"/>
          <w:numId w:val="27"/>
        </w:numPr>
        <w:rPr>
          <w:sz w:val="28"/>
          <w:szCs w:val="28"/>
          <w:lang w:val="fr-DZ"/>
        </w:rPr>
      </w:pPr>
      <w:r w:rsidRPr="00C826F7">
        <w:rPr>
          <w:sz w:val="28"/>
          <w:szCs w:val="28"/>
          <w:lang w:val="fr-DZ"/>
        </w:rPr>
        <w:t>Les clés secrètes utilisées pour l’authentification.</w:t>
      </w:r>
    </w:p>
    <w:p w14:paraId="21A513A4" w14:textId="77777777" w:rsidR="0076170E" w:rsidRPr="0076170E" w:rsidRDefault="0076170E" w:rsidP="0076170E">
      <w:pPr>
        <w:pStyle w:val="Paragraphedeliste"/>
        <w:numPr>
          <w:ilvl w:val="0"/>
          <w:numId w:val="27"/>
        </w:numPr>
        <w:shd w:val="clear" w:color="auto" w:fill="1F1F1F"/>
        <w:spacing w:before="0" w:after="0" w:line="285" w:lineRule="atLeast"/>
        <w:rPr>
          <w:rFonts w:ascii="Consolas" w:eastAsia="Times New Roman" w:hAnsi="Consolas" w:cs="Times New Roman"/>
          <w:color w:val="CCCCCC"/>
          <w:sz w:val="21"/>
          <w:szCs w:val="21"/>
          <w:lang w:val="fr-DZ" w:eastAsia="fr-DZ"/>
        </w:rPr>
      </w:pPr>
      <w:r w:rsidRPr="0076170E">
        <w:rPr>
          <w:rFonts w:ascii="Consolas" w:eastAsia="Times New Roman" w:hAnsi="Consolas" w:cs="Times New Roman"/>
          <w:color w:val="9CDCFE"/>
          <w:sz w:val="21"/>
          <w:szCs w:val="21"/>
          <w:lang w:val="fr-DZ" w:eastAsia="fr-DZ"/>
        </w:rPr>
        <w:t>PORT</w:t>
      </w:r>
      <w:r w:rsidRPr="0076170E">
        <w:rPr>
          <w:rFonts w:ascii="Consolas" w:eastAsia="Times New Roman" w:hAnsi="Consolas" w:cs="Times New Roman"/>
          <w:color w:val="D4D4D4"/>
          <w:sz w:val="21"/>
          <w:szCs w:val="21"/>
          <w:lang w:val="fr-DZ" w:eastAsia="fr-DZ"/>
        </w:rPr>
        <w:t>=</w:t>
      </w:r>
      <w:r w:rsidRPr="0076170E">
        <w:rPr>
          <w:rFonts w:ascii="Consolas" w:eastAsia="Times New Roman" w:hAnsi="Consolas" w:cs="Times New Roman"/>
          <w:color w:val="CCCCCC"/>
          <w:sz w:val="21"/>
          <w:szCs w:val="21"/>
          <w:lang w:val="fr-DZ" w:eastAsia="fr-DZ"/>
        </w:rPr>
        <w:t>5000</w:t>
      </w:r>
    </w:p>
    <w:p w14:paraId="54EF40B6" w14:textId="77777777" w:rsidR="0076170E" w:rsidRPr="0076170E" w:rsidRDefault="0076170E" w:rsidP="0076170E">
      <w:pPr>
        <w:pStyle w:val="Paragraphedeliste"/>
        <w:numPr>
          <w:ilvl w:val="0"/>
          <w:numId w:val="27"/>
        </w:numPr>
        <w:shd w:val="clear" w:color="auto" w:fill="1F1F1F"/>
        <w:spacing w:before="0" w:after="0" w:line="285" w:lineRule="atLeast"/>
        <w:rPr>
          <w:rFonts w:ascii="Consolas" w:eastAsia="Times New Roman" w:hAnsi="Consolas" w:cs="Times New Roman"/>
          <w:color w:val="CCCCCC"/>
          <w:sz w:val="21"/>
          <w:szCs w:val="21"/>
          <w:lang w:val="fr-DZ" w:eastAsia="fr-DZ"/>
        </w:rPr>
      </w:pPr>
      <w:r w:rsidRPr="0076170E">
        <w:rPr>
          <w:rFonts w:ascii="Consolas" w:eastAsia="Times New Roman" w:hAnsi="Consolas" w:cs="Times New Roman"/>
          <w:color w:val="9CDCFE"/>
          <w:sz w:val="21"/>
          <w:szCs w:val="21"/>
          <w:lang w:val="fr-DZ" w:eastAsia="fr-DZ"/>
        </w:rPr>
        <w:t>DB_HOST</w:t>
      </w:r>
      <w:r w:rsidRPr="0076170E">
        <w:rPr>
          <w:rFonts w:ascii="Consolas" w:eastAsia="Times New Roman" w:hAnsi="Consolas" w:cs="Times New Roman"/>
          <w:color w:val="D4D4D4"/>
          <w:sz w:val="21"/>
          <w:szCs w:val="21"/>
          <w:lang w:val="fr-DZ" w:eastAsia="fr-DZ"/>
        </w:rPr>
        <w:t>=</w:t>
      </w:r>
      <w:r w:rsidRPr="0076170E">
        <w:rPr>
          <w:rFonts w:ascii="Consolas" w:eastAsia="Times New Roman" w:hAnsi="Consolas" w:cs="Times New Roman"/>
          <w:color w:val="CCCCCC"/>
          <w:sz w:val="21"/>
          <w:szCs w:val="21"/>
          <w:lang w:val="fr-DZ" w:eastAsia="fr-DZ"/>
        </w:rPr>
        <w:t>localhost</w:t>
      </w:r>
    </w:p>
    <w:p w14:paraId="7992608D" w14:textId="77777777" w:rsidR="0076170E" w:rsidRPr="0076170E" w:rsidRDefault="0076170E" w:rsidP="0076170E">
      <w:pPr>
        <w:pStyle w:val="Paragraphedeliste"/>
        <w:numPr>
          <w:ilvl w:val="0"/>
          <w:numId w:val="27"/>
        </w:numPr>
        <w:shd w:val="clear" w:color="auto" w:fill="1F1F1F"/>
        <w:spacing w:before="0" w:after="0" w:line="285" w:lineRule="atLeast"/>
        <w:rPr>
          <w:rFonts w:ascii="Consolas" w:eastAsia="Times New Roman" w:hAnsi="Consolas" w:cs="Times New Roman"/>
          <w:color w:val="CCCCCC"/>
          <w:sz w:val="21"/>
          <w:szCs w:val="21"/>
          <w:lang w:val="fr-DZ" w:eastAsia="fr-DZ"/>
        </w:rPr>
      </w:pPr>
      <w:r w:rsidRPr="0076170E">
        <w:rPr>
          <w:rFonts w:ascii="Consolas" w:eastAsia="Times New Roman" w:hAnsi="Consolas" w:cs="Times New Roman"/>
          <w:color w:val="9CDCFE"/>
          <w:sz w:val="21"/>
          <w:szCs w:val="21"/>
          <w:lang w:val="fr-DZ" w:eastAsia="fr-DZ"/>
        </w:rPr>
        <w:t>DB_PORT</w:t>
      </w:r>
      <w:r w:rsidRPr="0076170E">
        <w:rPr>
          <w:rFonts w:ascii="Consolas" w:eastAsia="Times New Roman" w:hAnsi="Consolas" w:cs="Times New Roman"/>
          <w:color w:val="D4D4D4"/>
          <w:sz w:val="21"/>
          <w:szCs w:val="21"/>
          <w:lang w:val="fr-DZ" w:eastAsia="fr-DZ"/>
        </w:rPr>
        <w:t>=</w:t>
      </w:r>
      <w:r w:rsidRPr="0076170E">
        <w:rPr>
          <w:rFonts w:ascii="Consolas" w:eastAsia="Times New Roman" w:hAnsi="Consolas" w:cs="Times New Roman"/>
          <w:color w:val="CCCCCC"/>
          <w:sz w:val="21"/>
          <w:szCs w:val="21"/>
          <w:lang w:val="fr-DZ" w:eastAsia="fr-DZ"/>
        </w:rPr>
        <w:t>3306</w:t>
      </w:r>
    </w:p>
    <w:p w14:paraId="7F8F0AA3" w14:textId="77777777" w:rsidR="0076170E" w:rsidRPr="0076170E" w:rsidRDefault="0076170E" w:rsidP="0076170E">
      <w:pPr>
        <w:pStyle w:val="Paragraphedeliste"/>
        <w:numPr>
          <w:ilvl w:val="0"/>
          <w:numId w:val="27"/>
        </w:numPr>
        <w:shd w:val="clear" w:color="auto" w:fill="1F1F1F"/>
        <w:spacing w:before="0" w:after="0" w:line="285" w:lineRule="atLeast"/>
        <w:rPr>
          <w:rFonts w:ascii="Consolas" w:eastAsia="Times New Roman" w:hAnsi="Consolas" w:cs="Times New Roman"/>
          <w:color w:val="CCCCCC"/>
          <w:sz w:val="21"/>
          <w:szCs w:val="21"/>
          <w:lang w:val="fr-DZ" w:eastAsia="fr-DZ"/>
        </w:rPr>
      </w:pPr>
      <w:r w:rsidRPr="0076170E">
        <w:rPr>
          <w:rFonts w:ascii="Consolas" w:eastAsia="Times New Roman" w:hAnsi="Consolas" w:cs="Times New Roman"/>
          <w:color w:val="9CDCFE"/>
          <w:sz w:val="21"/>
          <w:szCs w:val="21"/>
          <w:lang w:val="fr-DZ" w:eastAsia="fr-DZ"/>
        </w:rPr>
        <w:t>DB_USER</w:t>
      </w:r>
      <w:r w:rsidRPr="0076170E">
        <w:rPr>
          <w:rFonts w:ascii="Consolas" w:eastAsia="Times New Roman" w:hAnsi="Consolas" w:cs="Times New Roman"/>
          <w:color w:val="D4D4D4"/>
          <w:sz w:val="21"/>
          <w:szCs w:val="21"/>
          <w:lang w:val="fr-DZ" w:eastAsia="fr-DZ"/>
        </w:rPr>
        <w:t>=</w:t>
      </w:r>
      <w:r w:rsidRPr="0076170E">
        <w:rPr>
          <w:rFonts w:ascii="Consolas" w:eastAsia="Times New Roman" w:hAnsi="Consolas" w:cs="Times New Roman"/>
          <w:color w:val="CCCCCC"/>
          <w:sz w:val="21"/>
          <w:szCs w:val="21"/>
          <w:lang w:val="fr-DZ" w:eastAsia="fr-DZ"/>
        </w:rPr>
        <w:t>root</w:t>
      </w:r>
    </w:p>
    <w:p w14:paraId="2D981484" w14:textId="77777777" w:rsidR="0076170E" w:rsidRPr="0076170E" w:rsidRDefault="0076170E" w:rsidP="0076170E">
      <w:pPr>
        <w:pStyle w:val="Paragraphedeliste"/>
        <w:numPr>
          <w:ilvl w:val="0"/>
          <w:numId w:val="27"/>
        </w:numPr>
        <w:shd w:val="clear" w:color="auto" w:fill="1F1F1F"/>
        <w:spacing w:before="0" w:after="0" w:line="285" w:lineRule="atLeast"/>
        <w:rPr>
          <w:rFonts w:ascii="Consolas" w:eastAsia="Times New Roman" w:hAnsi="Consolas" w:cs="Times New Roman"/>
          <w:color w:val="CCCCCC"/>
          <w:sz w:val="21"/>
          <w:szCs w:val="21"/>
          <w:lang w:val="fr-DZ" w:eastAsia="fr-DZ"/>
        </w:rPr>
      </w:pPr>
      <w:r w:rsidRPr="0076170E">
        <w:rPr>
          <w:rFonts w:ascii="Consolas" w:eastAsia="Times New Roman" w:hAnsi="Consolas" w:cs="Times New Roman"/>
          <w:color w:val="9CDCFE"/>
          <w:sz w:val="21"/>
          <w:szCs w:val="21"/>
          <w:lang w:val="fr-DZ" w:eastAsia="fr-DZ"/>
        </w:rPr>
        <w:t>DB_PASSWORD</w:t>
      </w:r>
      <w:r w:rsidRPr="0076170E">
        <w:rPr>
          <w:rFonts w:ascii="Consolas" w:eastAsia="Times New Roman" w:hAnsi="Consolas" w:cs="Times New Roman"/>
          <w:color w:val="D4D4D4"/>
          <w:sz w:val="21"/>
          <w:szCs w:val="21"/>
          <w:lang w:val="fr-DZ" w:eastAsia="fr-DZ"/>
        </w:rPr>
        <w:t>=</w:t>
      </w:r>
      <w:r w:rsidRPr="0076170E">
        <w:rPr>
          <w:rFonts w:ascii="Consolas" w:eastAsia="Times New Roman" w:hAnsi="Consolas" w:cs="Times New Roman"/>
          <w:color w:val="CCCCCC"/>
          <w:sz w:val="21"/>
          <w:szCs w:val="21"/>
          <w:lang w:val="fr-DZ" w:eastAsia="fr-DZ"/>
        </w:rPr>
        <w:t>23112000</w:t>
      </w:r>
    </w:p>
    <w:p w14:paraId="3E57C4D3" w14:textId="77777777" w:rsidR="0076170E" w:rsidRPr="0076170E" w:rsidRDefault="0076170E" w:rsidP="0076170E">
      <w:pPr>
        <w:pStyle w:val="Paragraphedeliste"/>
        <w:numPr>
          <w:ilvl w:val="0"/>
          <w:numId w:val="27"/>
        </w:numPr>
        <w:shd w:val="clear" w:color="auto" w:fill="1F1F1F"/>
        <w:spacing w:before="0" w:after="0" w:line="285" w:lineRule="atLeast"/>
        <w:rPr>
          <w:rFonts w:ascii="Consolas" w:eastAsia="Times New Roman" w:hAnsi="Consolas" w:cs="Times New Roman"/>
          <w:color w:val="CCCCCC"/>
          <w:sz w:val="21"/>
          <w:szCs w:val="21"/>
          <w:lang w:val="fr-DZ" w:eastAsia="fr-DZ"/>
        </w:rPr>
      </w:pPr>
      <w:r w:rsidRPr="0076170E">
        <w:rPr>
          <w:rFonts w:ascii="Consolas" w:eastAsia="Times New Roman" w:hAnsi="Consolas" w:cs="Times New Roman"/>
          <w:color w:val="9CDCFE"/>
          <w:sz w:val="21"/>
          <w:szCs w:val="21"/>
          <w:lang w:val="fr-DZ" w:eastAsia="fr-DZ"/>
        </w:rPr>
        <w:t>DB_NAME</w:t>
      </w:r>
      <w:r w:rsidRPr="0076170E">
        <w:rPr>
          <w:rFonts w:ascii="Consolas" w:eastAsia="Times New Roman" w:hAnsi="Consolas" w:cs="Times New Roman"/>
          <w:color w:val="D4D4D4"/>
          <w:sz w:val="21"/>
          <w:szCs w:val="21"/>
          <w:lang w:val="fr-DZ" w:eastAsia="fr-DZ"/>
        </w:rPr>
        <w:t>=</w:t>
      </w:r>
      <w:proofErr w:type="spellStart"/>
      <w:r w:rsidRPr="0076170E">
        <w:rPr>
          <w:rFonts w:ascii="Consolas" w:eastAsia="Times New Roman" w:hAnsi="Consolas" w:cs="Times New Roman"/>
          <w:color w:val="CCCCCC"/>
          <w:sz w:val="21"/>
          <w:szCs w:val="21"/>
          <w:lang w:val="fr-DZ" w:eastAsia="fr-DZ"/>
        </w:rPr>
        <w:t>reservation_salles</w:t>
      </w:r>
      <w:proofErr w:type="spellEnd"/>
    </w:p>
    <w:p w14:paraId="4826A752" w14:textId="77777777" w:rsidR="0076170E" w:rsidRPr="0076170E" w:rsidRDefault="0076170E" w:rsidP="0076170E">
      <w:pPr>
        <w:pStyle w:val="Paragraphedeliste"/>
        <w:numPr>
          <w:ilvl w:val="0"/>
          <w:numId w:val="27"/>
        </w:numPr>
        <w:shd w:val="clear" w:color="auto" w:fill="1F1F1F"/>
        <w:spacing w:before="0" w:after="0" w:line="285" w:lineRule="atLeast"/>
        <w:rPr>
          <w:rFonts w:ascii="Consolas" w:eastAsia="Times New Roman" w:hAnsi="Consolas" w:cs="Times New Roman"/>
          <w:color w:val="CCCCCC"/>
          <w:sz w:val="21"/>
          <w:szCs w:val="21"/>
          <w:lang w:val="fr-DZ" w:eastAsia="fr-DZ"/>
        </w:rPr>
      </w:pPr>
      <w:r w:rsidRPr="0076170E">
        <w:rPr>
          <w:rFonts w:ascii="Consolas" w:eastAsia="Times New Roman" w:hAnsi="Consolas" w:cs="Times New Roman"/>
          <w:color w:val="9CDCFE"/>
          <w:sz w:val="21"/>
          <w:szCs w:val="21"/>
          <w:lang w:val="fr-DZ" w:eastAsia="fr-DZ"/>
        </w:rPr>
        <w:t>JWT_SECRET</w:t>
      </w:r>
      <w:r w:rsidRPr="0076170E">
        <w:rPr>
          <w:rFonts w:ascii="Consolas" w:eastAsia="Times New Roman" w:hAnsi="Consolas" w:cs="Times New Roman"/>
          <w:color w:val="D4D4D4"/>
          <w:sz w:val="21"/>
          <w:szCs w:val="21"/>
          <w:lang w:val="fr-DZ" w:eastAsia="fr-DZ"/>
        </w:rPr>
        <w:t>=</w:t>
      </w:r>
      <w:r w:rsidRPr="0076170E">
        <w:rPr>
          <w:rFonts w:ascii="Consolas" w:eastAsia="Times New Roman" w:hAnsi="Consolas" w:cs="Times New Roman"/>
          <w:color w:val="CCCCCC"/>
          <w:sz w:val="21"/>
          <w:szCs w:val="21"/>
          <w:lang w:val="fr-DZ" w:eastAsia="fr-DZ"/>
        </w:rPr>
        <w:t>ma_super_secret_key_pour_jwt_2025</w:t>
      </w:r>
    </w:p>
    <w:p w14:paraId="0DEDD85F" w14:textId="77777777" w:rsidR="0076170E" w:rsidRPr="0076170E" w:rsidRDefault="0076170E" w:rsidP="0076170E">
      <w:pPr>
        <w:pStyle w:val="Paragraphedeliste"/>
        <w:numPr>
          <w:ilvl w:val="0"/>
          <w:numId w:val="27"/>
        </w:numPr>
        <w:shd w:val="clear" w:color="auto" w:fill="1F1F1F"/>
        <w:spacing w:before="0" w:after="0" w:line="285" w:lineRule="atLeast"/>
        <w:rPr>
          <w:rFonts w:ascii="Consolas" w:eastAsia="Times New Roman" w:hAnsi="Consolas" w:cs="Times New Roman"/>
          <w:color w:val="CCCCCC"/>
          <w:sz w:val="21"/>
          <w:szCs w:val="21"/>
          <w:lang w:val="fr-DZ" w:eastAsia="fr-DZ"/>
        </w:rPr>
      </w:pPr>
      <w:r w:rsidRPr="0076170E">
        <w:rPr>
          <w:rFonts w:ascii="Consolas" w:eastAsia="Times New Roman" w:hAnsi="Consolas" w:cs="Times New Roman"/>
          <w:color w:val="9CDCFE"/>
          <w:sz w:val="21"/>
          <w:szCs w:val="21"/>
          <w:lang w:val="fr-DZ" w:eastAsia="fr-DZ"/>
        </w:rPr>
        <w:t>NODE_ENV</w:t>
      </w:r>
      <w:r w:rsidRPr="0076170E">
        <w:rPr>
          <w:rFonts w:ascii="Consolas" w:eastAsia="Times New Roman" w:hAnsi="Consolas" w:cs="Times New Roman"/>
          <w:color w:val="D4D4D4"/>
          <w:sz w:val="21"/>
          <w:szCs w:val="21"/>
          <w:lang w:val="fr-DZ" w:eastAsia="fr-DZ"/>
        </w:rPr>
        <w:t>=</w:t>
      </w:r>
      <w:proofErr w:type="spellStart"/>
      <w:r w:rsidRPr="0076170E">
        <w:rPr>
          <w:rFonts w:ascii="Consolas" w:eastAsia="Times New Roman" w:hAnsi="Consolas" w:cs="Times New Roman"/>
          <w:color w:val="CCCCCC"/>
          <w:sz w:val="21"/>
          <w:szCs w:val="21"/>
          <w:lang w:val="fr-DZ" w:eastAsia="fr-DZ"/>
        </w:rPr>
        <w:t>development</w:t>
      </w:r>
      <w:proofErr w:type="spellEnd"/>
    </w:p>
    <w:p w14:paraId="78927758" w14:textId="77777777" w:rsidR="0076170E" w:rsidRPr="0076170E" w:rsidRDefault="0076170E" w:rsidP="0076170E">
      <w:pPr>
        <w:pStyle w:val="Paragraphedeliste"/>
        <w:numPr>
          <w:ilvl w:val="0"/>
          <w:numId w:val="27"/>
        </w:numPr>
        <w:shd w:val="clear" w:color="auto" w:fill="1F1F1F"/>
        <w:spacing w:before="0" w:after="0" w:line="285" w:lineRule="atLeast"/>
        <w:rPr>
          <w:rFonts w:ascii="Consolas" w:eastAsia="Times New Roman" w:hAnsi="Consolas" w:cs="Times New Roman"/>
          <w:color w:val="CCCCCC"/>
          <w:sz w:val="21"/>
          <w:szCs w:val="21"/>
          <w:lang w:val="fr-DZ" w:eastAsia="fr-DZ"/>
        </w:rPr>
      </w:pPr>
      <w:r w:rsidRPr="0076170E">
        <w:rPr>
          <w:rFonts w:ascii="Consolas" w:eastAsia="Times New Roman" w:hAnsi="Consolas" w:cs="Times New Roman"/>
          <w:color w:val="9CDCFE"/>
          <w:sz w:val="21"/>
          <w:szCs w:val="21"/>
          <w:lang w:val="fr-DZ" w:eastAsia="fr-DZ"/>
        </w:rPr>
        <w:t>JWT_EXPIRE</w:t>
      </w:r>
      <w:r w:rsidRPr="0076170E">
        <w:rPr>
          <w:rFonts w:ascii="Consolas" w:eastAsia="Times New Roman" w:hAnsi="Consolas" w:cs="Times New Roman"/>
          <w:color w:val="D4D4D4"/>
          <w:sz w:val="21"/>
          <w:szCs w:val="21"/>
          <w:lang w:val="fr-DZ" w:eastAsia="fr-DZ"/>
        </w:rPr>
        <w:t>=</w:t>
      </w:r>
      <w:r w:rsidRPr="0076170E">
        <w:rPr>
          <w:rFonts w:ascii="Consolas" w:eastAsia="Times New Roman" w:hAnsi="Consolas" w:cs="Times New Roman"/>
          <w:color w:val="CCCCCC"/>
          <w:sz w:val="21"/>
          <w:szCs w:val="21"/>
          <w:lang w:val="fr-DZ" w:eastAsia="fr-DZ"/>
        </w:rPr>
        <w:t>30d</w:t>
      </w:r>
    </w:p>
    <w:p w14:paraId="25F96C12" w14:textId="77777777" w:rsidR="0076170E" w:rsidRPr="0076170E" w:rsidRDefault="0076170E" w:rsidP="0076170E">
      <w:pPr>
        <w:pStyle w:val="Paragraphedeliste"/>
        <w:numPr>
          <w:ilvl w:val="0"/>
          <w:numId w:val="27"/>
        </w:numPr>
        <w:shd w:val="clear" w:color="auto" w:fill="1F1F1F"/>
        <w:spacing w:before="0" w:after="0" w:line="285" w:lineRule="atLeast"/>
        <w:rPr>
          <w:rFonts w:ascii="Consolas" w:eastAsia="Times New Roman" w:hAnsi="Consolas" w:cs="Times New Roman"/>
          <w:color w:val="CCCCCC"/>
          <w:sz w:val="21"/>
          <w:szCs w:val="21"/>
          <w:lang w:val="fr-DZ" w:eastAsia="fr-DZ"/>
        </w:rPr>
      </w:pPr>
      <w:r w:rsidRPr="0076170E">
        <w:rPr>
          <w:rFonts w:ascii="Consolas" w:eastAsia="Times New Roman" w:hAnsi="Consolas" w:cs="Times New Roman"/>
          <w:color w:val="9CDCFE"/>
          <w:sz w:val="21"/>
          <w:szCs w:val="21"/>
          <w:lang w:val="fr-DZ" w:eastAsia="fr-DZ"/>
        </w:rPr>
        <w:t>UPLOADS_PATH</w:t>
      </w:r>
      <w:proofErr w:type="gramStart"/>
      <w:r w:rsidRPr="0076170E">
        <w:rPr>
          <w:rFonts w:ascii="Consolas" w:eastAsia="Times New Roman" w:hAnsi="Consolas" w:cs="Times New Roman"/>
          <w:color w:val="D4D4D4"/>
          <w:sz w:val="21"/>
          <w:szCs w:val="21"/>
          <w:lang w:val="fr-DZ" w:eastAsia="fr-DZ"/>
        </w:rPr>
        <w:t>=</w:t>
      </w:r>
      <w:r w:rsidRPr="0076170E">
        <w:rPr>
          <w:rFonts w:ascii="Consolas" w:eastAsia="Times New Roman" w:hAnsi="Consolas" w:cs="Times New Roman"/>
          <w:color w:val="CCCCCC"/>
          <w:sz w:val="21"/>
          <w:szCs w:val="21"/>
          <w:lang w:val="fr-DZ" w:eastAsia="fr-DZ"/>
        </w:rPr>
        <w:t>./</w:t>
      </w:r>
      <w:proofErr w:type="spellStart"/>
      <w:proofErr w:type="gramEnd"/>
      <w:r w:rsidRPr="0076170E">
        <w:rPr>
          <w:rFonts w:ascii="Consolas" w:eastAsia="Times New Roman" w:hAnsi="Consolas" w:cs="Times New Roman"/>
          <w:color w:val="CCCCCC"/>
          <w:sz w:val="21"/>
          <w:szCs w:val="21"/>
          <w:lang w:val="fr-DZ" w:eastAsia="fr-DZ"/>
        </w:rPr>
        <w:t>uploads</w:t>
      </w:r>
      <w:proofErr w:type="spellEnd"/>
    </w:p>
    <w:p w14:paraId="51AF3057" w14:textId="77777777" w:rsidR="0076170E" w:rsidRPr="00C826F7" w:rsidRDefault="0076170E" w:rsidP="0076170E">
      <w:pPr>
        <w:ind w:left="360"/>
        <w:rPr>
          <w:sz w:val="28"/>
          <w:szCs w:val="28"/>
          <w:lang w:val="fr-DZ"/>
        </w:rPr>
      </w:pPr>
    </w:p>
    <w:p w14:paraId="3B1D4CFB" w14:textId="6D4042A0" w:rsidR="00C826F7" w:rsidRPr="00C826F7" w:rsidRDefault="00C826F7" w:rsidP="00C826F7">
      <w:pPr>
        <w:rPr>
          <w:sz w:val="28"/>
          <w:szCs w:val="28"/>
          <w:lang w:val="fr-DZ"/>
        </w:rPr>
      </w:pPr>
    </w:p>
    <w:p w14:paraId="6E1F0323" w14:textId="77777777" w:rsidR="00C826F7" w:rsidRPr="00C826F7" w:rsidRDefault="00C826F7" w:rsidP="00C826F7">
      <w:pPr>
        <w:rPr>
          <w:b/>
          <w:bCs/>
          <w:sz w:val="28"/>
          <w:szCs w:val="28"/>
          <w:lang w:val="fr-DZ"/>
        </w:rPr>
      </w:pPr>
      <w:r w:rsidRPr="00C826F7">
        <w:rPr>
          <w:b/>
          <w:bCs/>
          <w:sz w:val="28"/>
          <w:szCs w:val="28"/>
          <w:lang w:val="fr-DZ"/>
        </w:rPr>
        <w:t>5. Communication entre le Frontend et le Backend</w:t>
      </w:r>
    </w:p>
    <w:p w14:paraId="36C83A45" w14:textId="77777777" w:rsidR="00C826F7" w:rsidRPr="00C826F7" w:rsidRDefault="00C826F7" w:rsidP="00C826F7">
      <w:pPr>
        <w:rPr>
          <w:sz w:val="28"/>
          <w:szCs w:val="28"/>
          <w:lang w:val="fr-DZ"/>
        </w:rPr>
      </w:pPr>
      <w:r w:rsidRPr="00C826F7">
        <w:rPr>
          <w:sz w:val="28"/>
          <w:szCs w:val="28"/>
          <w:lang w:val="fr-DZ"/>
        </w:rPr>
        <w:t>La communication entre le Frontend et le Backend se fait via des requêtes HTTP vers une API REST.</w:t>
      </w:r>
      <w:r w:rsidRPr="00C826F7">
        <w:rPr>
          <w:sz w:val="28"/>
          <w:szCs w:val="28"/>
          <w:lang w:val="fr-DZ"/>
        </w:rPr>
        <w:br/>
        <w:t>Le Frontend envoie des requêtes à l’aide d’outils comme Axios, et le Backend renvoie des réponses au format JSON.</w:t>
      </w:r>
    </w:p>
    <w:p w14:paraId="3A7039EA" w14:textId="77777777" w:rsidR="00C826F7" w:rsidRDefault="00C826F7" w:rsidP="00C826F7">
      <w:pPr>
        <w:rPr>
          <w:sz w:val="28"/>
          <w:szCs w:val="28"/>
          <w:lang w:val="fr-DZ"/>
        </w:rPr>
      </w:pPr>
      <w:r w:rsidRPr="00C826F7">
        <w:rPr>
          <w:sz w:val="28"/>
          <w:szCs w:val="28"/>
          <w:lang w:val="fr-DZ"/>
        </w:rPr>
        <w:t>Cette architecture assure une séparation claire des responsabilités et facilite la maintenance, les tests et l’évolution de l’application.</w:t>
      </w:r>
    </w:p>
    <w:p w14:paraId="1365FD28" w14:textId="77777777" w:rsidR="0076170E" w:rsidRDefault="0076170E" w:rsidP="00C826F7">
      <w:pPr>
        <w:rPr>
          <w:sz w:val="28"/>
          <w:szCs w:val="28"/>
          <w:lang w:val="fr-DZ"/>
        </w:rPr>
      </w:pPr>
    </w:p>
    <w:p w14:paraId="01AD4711" w14:textId="77777777" w:rsidR="0076170E" w:rsidRDefault="0076170E" w:rsidP="00C826F7">
      <w:pPr>
        <w:rPr>
          <w:sz w:val="28"/>
          <w:szCs w:val="28"/>
          <w:lang w:val="fr-DZ"/>
        </w:rPr>
      </w:pPr>
    </w:p>
    <w:p w14:paraId="68EC2C93" w14:textId="568DAFE9" w:rsidR="0076170E" w:rsidRPr="0029036A" w:rsidRDefault="0029036A" w:rsidP="0029036A">
      <w:pPr>
        <w:rPr>
          <w:b/>
          <w:bCs/>
          <w:color w:val="007789" w:themeColor="accent1" w:themeShade="BF"/>
          <w:sz w:val="28"/>
          <w:szCs w:val="28"/>
          <w:lang w:val="fr-DZ"/>
        </w:rPr>
      </w:pPr>
      <w:r w:rsidRPr="0029036A">
        <w:rPr>
          <w:b/>
          <w:bCs/>
          <w:color w:val="007789" w:themeColor="accent1" w:themeShade="BF"/>
          <w:sz w:val="28"/>
          <w:szCs w:val="28"/>
        </w:rPr>
        <w:t>Procédure de lancement du projet</w:t>
      </w:r>
    </w:p>
    <w:p w14:paraId="30FC7094" w14:textId="77777777" w:rsidR="0076170E" w:rsidRPr="00C826F7" w:rsidRDefault="0076170E" w:rsidP="00C826F7">
      <w:pPr>
        <w:rPr>
          <w:sz w:val="28"/>
          <w:szCs w:val="28"/>
          <w:lang w:val="fr-DZ"/>
        </w:rPr>
      </w:pPr>
    </w:p>
    <w:p w14:paraId="23EEB57A" w14:textId="77777777" w:rsidR="0076170E" w:rsidRPr="0076170E" w:rsidRDefault="0076170E" w:rsidP="0076170E">
      <w:pPr>
        <w:rPr>
          <w:b/>
          <w:bCs/>
          <w:sz w:val="28"/>
          <w:szCs w:val="28"/>
          <w:u w:val="single"/>
          <w:lang w:val="fr-DZ"/>
        </w:rPr>
      </w:pPr>
      <w:r w:rsidRPr="0076170E">
        <w:rPr>
          <w:b/>
          <w:bCs/>
          <w:sz w:val="28"/>
          <w:szCs w:val="28"/>
          <w:u w:val="single"/>
          <w:lang w:val="fr-DZ"/>
        </w:rPr>
        <w:t>1. Prérequis techniques</w:t>
      </w:r>
    </w:p>
    <w:p w14:paraId="17B4D1A1" w14:textId="77777777" w:rsidR="0076170E" w:rsidRPr="0076170E" w:rsidRDefault="0076170E" w:rsidP="0076170E">
      <w:pPr>
        <w:rPr>
          <w:sz w:val="28"/>
          <w:szCs w:val="28"/>
          <w:lang w:val="fr-DZ"/>
        </w:rPr>
      </w:pPr>
      <w:r w:rsidRPr="0076170E">
        <w:rPr>
          <w:sz w:val="28"/>
          <w:szCs w:val="28"/>
          <w:lang w:val="fr-DZ"/>
        </w:rPr>
        <w:t>Avant de lancer le projet, il est nécessaire de disposer des éléments suivants :</w:t>
      </w:r>
    </w:p>
    <w:p w14:paraId="0EDACBD5" w14:textId="77777777" w:rsidR="0076170E" w:rsidRPr="0076170E" w:rsidRDefault="0076170E" w:rsidP="0076170E">
      <w:pPr>
        <w:numPr>
          <w:ilvl w:val="0"/>
          <w:numId w:val="28"/>
        </w:numPr>
        <w:rPr>
          <w:sz w:val="28"/>
          <w:szCs w:val="28"/>
          <w:lang w:val="fr-DZ"/>
        </w:rPr>
      </w:pPr>
      <w:r w:rsidRPr="0076170E">
        <w:rPr>
          <w:b/>
          <w:bCs/>
          <w:sz w:val="28"/>
          <w:szCs w:val="28"/>
          <w:lang w:val="fr-DZ"/>
        </w:rPr>
        <w:t>Node.js</w:t>
      </w:r>
      <w:r w:rsidRPr="0076170E">
        <w:rPr>
          <w:sz w:val="28"/>
          <w:szCs w:val="28"/>
          <w:lang w:val="fr-DZ"/>
        </w:rPr>
        <w:t xml:space="preserve"> (version LTS recommandée)</w:t>
      </w:r>
    </w:p>
    <w:p w14:paraId="7ACA62A6" w14:textId="77777777" w:rsidR="0076170E" w:rsidRPr="0076170E" w:rsidRDefault="0076170E" w:rsidP="0076170E">
      <w:pPr>
        <w:numPr>
          <w:ilvl w:val="0"/>
          <w:numId w:val="28"/>
        </w:numPr>
        <w:rPr>
          <w:sz w:val="28"/>
          <w:szCs w:val="28"/>
          <w:lang w:val="fr-DZ"/>
        </w:rPr>
      </w:pPr>
      <w:proofErr w:type="spellStart"/>
      <w:proofErr w:type="gramStart"/>
      <w:r w:rsidRPr="0076170E">
        <w:rPr>
          <w:b/>
          <w:bCs/>
          <w:sz w:val="28"/>
          <w:szCs w:val="28"/>
          <w:lang w:val="fr-DZ"/>
        </w:rPr>
        <w:lastRenderedPageBreak/>
        <w:t>npm</w:t>
      </w:r>
      <w:proofErr w:type="spellEnd"/>
      <w:proofErr w:type="gramEnd"/>
      <w:r w:rsidRPr="0076170E">
        <w:rPr>
          <w:sz w:val="28"/>
          <w:szCs w:val="28"/>
          <w:lang w:val="fr-DZ"/>
        </w:rPr>
        <w:t xml:space="preserve"> (installé automatiquement avec Node.js)</w:t>
      </w:r>
    </w:p>
    <w:p w14:paraId="413763F4" w14:textId="77777777" w:rsidR="0076170E" w:rsidRPr="0076170E" w:rsidRDefault="0076170E" w:rsidP="0076170E">
      <w:pPr>
        <w:numPr>
          <w:ilvl w:val="0"/>
          <w:numId w:val="28"/>
        </w:numPr>
        <w:rPr>
          <w:sz w:val="28"/>
          <w:szCs w:val="28"/>
          <w:lang w:val="fr-DZ"/>
        </w:rPr>
      </w:pPr>
      <w:r w:rsidRPr="0076170E">
        <w:rPr>
          <w:sz w:val="28"/>
          <w:szCs w:val="28"/>
          <w:lang w:val="fr-DZ"/>
        </w:rPr>
        <w:t>Un navigateur web moderne (Google Chrome, Firefox, etc.)</w:t>
      </w:r>
    </w:p>
    <w:p w14:paraId="050265FB" w14:textId="3B91F2ED" w:rsidR="0076170E" w:rsidRPr="0076170E" w:rsidRDefault="0076170E" w:rsidP="0076170E">
      <w:pPr>
        <w:numPr>
          <w:ilvl w:val="0"/>
          <w:numId w:val="28"/>
        </w:numPr>
        <w:rPr>
          <w:sz w:val="28"/>
          <w:szCs w:val="28"/>
          <w:lang w:val="fr-DZ"/>
        </w:rPr>
      </w:pPr>
      <w:r w:rsidRPr="0076170E">
        <w:rPr>
          <w:sz w:val="28"/>
          <w:szCs w:val="28"/>
          <w:lang w:val="fr-DZ"/>
        </w:rPr>
        <w:t>Un système de gestion de base de données (</w:t>
      </w:r>
      <w:proofErr w:type="gramStart"/>
      <w:r w:rsidRPr="0076170E">
        <w:rPr>
          <w:sz w:val="28"/>
          <w:szCs w:val="28"/>
          <w:lang w:val="fr-DZ"/>
        </w:rPr>
        <w:t>MySQL )</w:t>
      </w:r>
      <w:proofErr w:type="gramEnd"/>
    </w:p>
    <w:p w14:paraId="480EF599" w14:textId="77777777" w:rsidR="0076170E" w:rsidRPr="0076170E" w:rsidRDefault="0076170E" w:rsidP="0076170E">
      <w:pPr>
        <w:numPr>
          <w:ilvl w:val="0"/>
          <w:numId w:val="28"/>
        </w:numPr>
        <w:rPr>
          <w:sz w:val="28"/>
          <w:szCs w:val="28"/>
          <w:lang w:val="fr-DZ"/>
        </w:rPr>
      </w:pPr>
      <w:r w:rsidRPr="0076170E">
        <w:rPr>
          <w:sz w:val="28"/>
          <w:szCs w:val="28"/>
          <w:lang w:val="fr-DZ"/>
        </w:rPr>
        <w:t>Un éditeur de code (Visual Studio Code recommandé)</w:t>
      </w:r>
    </w:p>
    <w:p w14:paraId="00F0B6E4" w14:textId="5F77BC66" w:rsidR="0076170E" w:rsidRPr="0076170E" w:rsidRDefault="0076170E" w:rsidP="0076170E">
      <w:pPr>
        <w:rPr>
          <w:sz w:val="28"/>
          <w:szCs w:val="28"/>
          <w:lang w:val="fr-DZ"/>
        </w:rPr>
      </w:pPr>
    </w:p>
    <w:p w14:paraId="2DA5072B" w14:textId="77777777" w:rsidR="0076170E" w:rsidRPr="0076170E" w:rsidRDefault="0076170E" w:rsidP="0076170E">
      <w:pPr>
        <w:rPr>
          <w:b/>
          <w:bCs/>
          <w:sz w:val="28"/>
          <w:szCs w:val="28"/>
          <w:u w:val="single"/>
          <w:lang w:val="fr-DZ"/>
        </w:rPr>
      </w:pPr>
      <w:r w:rsidRPr="0076170E">
        <w:rPr>
          <w:b/>
          <w:bCs/>
          <w:sz w:val="28"/>
          <w:szCs w:val="28"/>
          <w:u w:val="single"/>
          <w:lang w:val="fr-DZ"/>
        </w:rPr>
        <w:t>2. Récupération du projet</w:t>
      </w:r>
    </w:p>
    <w:p w14:paraId="2F10DB42" w14:textId="77777777" w:rsidR="0076170E" w:rsidRPr="0076170E" w:rsidRDefault="0076170E" w:rsidP="0076170E">
      <w:pPr>
        <w:rPr>
          <w:sz w:val="28"/>
          <w:szCs w:val="28"/>
          <w:lang w:val="fr-DZ"/>
        </w:rPr>
      </w:pPr>
      <w:r w:rsidRPr="0076170E">
        <w:rPr>
          <w:sz w:val="28"/>
          <w:szCs w:val="28"/>
          <w:lang w:val="fr-DZ"/>
        </w:rPr>
        <w:t>Le projet doit être cloné ou copié dans un répertoire local sur la machine de développement.</w:t>
      </w:r>
    </w:p>
    <w:p w14:paraId="780DD4EA" w14:textId="782E4C28" w:rsidR="0076170E" w:rsidRPr="0076170E" w:rsidRDefault="0076170E" w:rsidP="0076170E">
      <w:pPr>
        <w:rPr>
          <w:b/>
          <w:bCs/>
          <w:color w:val="auto"/>
          <w:sz w:val="28"/>
          <w:szCs w:val="28"/>
          <w:lang w:val="fr-DZ"/>
        </w:rPr>
      </w:pPr>
      <w:r w:rsidRPr="0076170E">
        <w:rPr>
          <w:b/>
          <w:bCs/>
          <w:color w:val="auto"/>
          <w:sz w:val="28"/>
          <w:szCs w:val="28"/>
          <w:lang w:val="fr-DZ"/>
        </w:rPr>
        <w:t>$ git clone https://github.com/votre-username/reservation-de-salle.git</w:t>
      </w:r>
    </w:p>
    <w:p w14:paraId="34B841C4" w14:textId="6C085B4A" w:rsidR="0076170E" w:rsidRPr="0076170E" w:rsidRDefault="0076170E" w:rsidP="0076170E">
      <w:pPr>
        <w:rPr>
          <w:sz w:val="28"/>
          <w:szCs w:val="28"/>
          <w:lang w:val="fr-DZ"/>
        </w:rPr>
      </w:pPr>
    </w:p>
    <w:p w14:paraId="32D3AB48" w14:textId="7002CECE" w:rsidR="0076170E" w:rsidRPr="0076170E" w:rsidRDefault="0076170E" w:rsidP="0076170E">
      <w:pPr>
        <w:rPr>
          <w:b/>
          <w:bCs/>
          <w:color w:val="auto"/>
          <w:sz w:val="28"/>
          <w:szCs w:val="28"/>
          <w:lang w:val="fr-DZ"/>
        </w:rPr>
      </w:pPr>
      <w:r w:rsidRPr="0076170E">
        <w:rPr>
          <w:b/>
          <w:bCs/>
          <w:color w:val="auto"/>
          <w:sz w:val="28"/>
          <w:szCs w:val="28"/>
          <w:lang w:val="fr-DZ"/>
        </w:rPr>
        <w:t xml:space="preserve">$ cd </w:t>
      </w:r>
      <w:proofErr w:type="spellStart"/>
      <w:r w:rsidRPr="0076170E">
        <w:rPr>
          <w:b/>
          <w:bCs/>
          <w:color w:val="auto"/>
          <w:sz w:val="28"/>
          <w:szCs w:val="28"/>
          <w:lang w:val="fr-DZ"/>
        </w:rPr>
        <w:t>reservations</w:t>
      </w:r>
      <w:proofErr w:type="spellEnd"/>
      <w:r w:rsidRPr="0076170E">
        <w:rPr>
          <w:b/>
          <w:bCs/>
          <w:color w:val="auto"/>
          <w:sz w:val="28"/>
          <w:szCs w:val="28"/>
          <w:lang w:val="fr-DZ"/>
        </w:rPr>
        <w:t>-des-salles</w:t>
      </w:r>
    </w:p>
    <w:p w14:paraId="0DF3E408" w14:textId="3668CDF3" w:rsidR="0076170E" w:rsidRPr="0076170E" w:rsidRDefault="0076170E" w:rsidP="0076170E">
      <w:pPr>
        <w:rPr>
          <w:sz w:val="28"/>
          <w:szCs w:val="28"/>
          <w:lang w:val="fr-DZ"/>
        </w:rPr>
      </w:pPr>
    </w:p>
    <w:p w14:paraId="607FC59F" w14:textId="02558C2B" w:rsidR="0076170E" w:rsidRPr="0076170E" w:rsidRDefault="0029036A" w:rsidP="0029036A">
      <w:pPr>
        <w:rPr>
          <w:b/>
          <w:bCs/>
          <w:sz w:val="28"/>
          <w:szCs w:val="28"/>
          <w:u w:val="single"/>
          <w:lang w:val="fr-DZ"/>
        </w:rPr>
      </w:pPr>
      <w:r>
        <w:rPr>
          <w:b/>
          <w:bCs/>
          <w:sz w:val="28"/>
          <w:szCs w:val="28"/>
          <w:lang w:val="fr-DZ"/>
        </w:rPr>
        <w:t>3</w:t>
      </w:r>
      <w:r w:rsidR="0076170E" w:rsidRPr="0076170E">
        <w:rPr>
          <w:b/>
          <w:bCs/>
          <w:sz w:val="28"/>
          <w:szCs w:val="28"/>
          <w:lang w:val="fr-DZ"/>
        </w:rPr>
        <w:t xml:space="preserve">. </w:t>
      </w:r>
      <w:r w:rsidR="0076170E" w:rsidRPr="0076170E">
        <w:rPr>
          <w:b/>
          <w:bCs/>
          <w:sz w:val="28"/>
          <w:szCs w:val="28"/>
          <w:u w:val="single"/>
          <w:lang w:val="fr-DZ"/>
        </w:rPr>
        <w:t>Installation des dépendances</w:t>
      </w:r>
    </w:p>
    <w:p w14:paraId="20CD56E1" w14:textId="379749F3" w:rsidR="0076170E" w:rsidRPr="0076170E" w:rsidRDefault="0029036A" w:rsidP="0076170E">
      <w:pPr>
        <w:rPr>
          <w:b/>
          <w:bCs/>
          <w:sz w:val="28"/>
          <w:szCs w:val="28"/>
          <w:u w:val="single"/>
          <w:lang w:val="fr-DZ"/>
        </w:rPr>
      </w:pPr>
      <w:r w:rsidRPr="0029036A">
        <w:rPr>
          <w:b/>
          <w:bCs/>
          <w:sz w:val="28"/>
          <w:szCs w:val="28"/>
          <w:u w:val="single"/>
          <w:lang w:val="fr-DZ"/>
        </w:rPr>
        <w:t>3</w:t>
      </w:r>
      <w:r w:rsidR="0076170E" w:rsidRPr="0076170E">
        <w:rPr>
          <w:b/>
          <w:bCs/>
          <w:sz w:val="28"/>
          <w:szCs w:val="28"/>
          <w:u w:val="single"/>
          <w:lang w:val="fr-DZ"/>
        </w:rPr>
        <w:t>.1 Installation des dépendances Backend</w:t>
      </w:r>
    </w:p>
    <w:p w14:paraId="008AC1B8" w14:textId="77777777" w:rsidR="0076170E" w:rsidRPr="0076170E" w:rsidRDefault="0076170E" w:rsidP="0076170E">
      <w:pPr>
        <w:rPr>
          <w:sz w:val="28"/>
          <w:szCs w:val="28"/>
          <w:lang w:val="fr-DZ"/>
        </w:rPr>
      </w:pPr>
      <w:r w:rsidRPr="0076170E">
        <w:rPr>
          <w:sz w:val="28"/>
          <w:szCs w:val="28"/>
          <w:lang w:val="fr-DZ"/>
        </w:rPr>
        <w:t>Se placer dans le dossier Backend et installer les dépendances nécessaires :</w:t>
      </w:r>
    </w:p>
    <w:p w14:paraId="66366A5C" w14:textId="54B71055" w:rsidR="0076170E" w:rsidRPr="0076170E" w:rsidRDefault="0076170E" w:rsidP="0076170E">
      <w:pPr>
        <w:rPr>
          <w:b/>
          <w:bCs/>
          <w:color w:val="auto"/>
          <w:sz w:val="28"/>
          <w:szCs w:val="28"/>
          <w:lang w:val="fr-DZ"/>
        </w:rPr>
      </w:pPr>
      <w:r w:rsidRPr="0076170E">
        <w:rPr>
          <w:b/>
          <w:bCs/>
          <w:color w:val="auto"/>
          <w:sz w:val="28"/>
          <w:szCs w:val="28"/>
          <w:lang w:val="fr-DZ"/>
        </w:rPr>
        <w:t>$cd Backend</w:t>
      </w:r>
    </w:p>
    <w:p w14:paraId="509B464E" w14:textId="0DFA62D3" w:rsidR="0076170E" w:rsidRPr="0076170E" w:rsidRDefault="0076170E" w:rsidP="0076170E">
      <w:pPr>
        <w:rPr>
          <w:sz w:val="28"/>
          <w:szCs w:val="28"/>
          <w:lang w:val="fr-DZ"/>
        </w:rPr>
      </w:pPr>
      <w:r w:rsidRPr="0076170E">
        <w:rPr>
          <w:b/>
          <w:bCs/>
          <w:color w:val="auto"/>
          <w:sz w:val="28"/>
          <w:szCs w:val="28"/>
          <w:lang w:val="fr-DZ"/>
        </w:rPr>
        <w:t>$</w:t>
      </w:r>
      <w:proofErr w:type="spellStart"/>
      <w:r w:rsidRPr="0076170E">
        <w:rPr>
          <w:b/>
          <w:bCs/>
          <w:color w:val="auto"/>
          <w:sz w:val="28"/>
          <w:szCs w:val="28"/>
          <w:lang w:val="fr-DZ"/>
        </w:rPr>
        <w:t>npm</w:t>
      </w:r>
      <w:proofErr w:type="spellEnd"/>
      <w:r w:rsidRPr="0076170E">
        <w:rPr>
          <w:b/>
          <w:bCs/>
          <w:color w:val="auto"/>
          <w:sz w:val="28"/>
          <w:szCs w:val="28"/>
          <w:lang w:val="fr-DZ"/>
        </w:rPr>
        <w:t xml:space="preserve"> </w:t>
      </w:r>
      <w:proofErr w:type="spellStart"/>
      <w:r w:rsidRPr="0076170E">
        <w:rPr>
          <w:b/>
          <w:bCs/>
          <w:color w:val="auto"/>
          <w:sz w:val="28"/>
          <w:szCs w:val="28"/>
          <w:lang w:val="fr-DZ"/>
        </w:rPr>
        <w:t>install</w:t>
      </w:r>
      <w:proofErr w:type="spellEnd"/>
    </w:p>
    <w:p w14:paraId="6FE4FF71" w14:textId="77777777" w:rsidR="0076170E" w:rsidRPr="0076170E" w:rsidRDefault="0076170E" w:rsidP="0076170E">
      <w:pPr>
        <w:rPr>
          <w:sz w:val="28"/>
          <w:szCs w:val="28"/>
          <w:lang w:val="fr-DZ"/>
        </w:rPr>
      </w:pPr>
      <w:r w:rsidRPr="0076170E">
        <w:rPr>
          <w:sz w:val="28"/>
          <w:szCs w:val="28"/>
          <w:lang w:val="fr-DZ"/>
        </w:rPr>
        <w:t>Cette commande installe toutes les bibliothèques requises pour le fonctionnement du serveur.</w:t>
      </w:r>
    </w:p>
    <w:p w14:paraId="3F287B7A" w14:textId="6DB1AFED" w:rsidR="0076170E" w:rsidRPr="0076170E" w:rsidRDefault="0076170E" w:rsidP="0076170E">
      <w:pPr>
        <w:rPr>
          <w:sz w:val="28"/>
          <w:szCs w:val="28"/>
          <w:lang w:val="fr-DZ"/>
        </w:rPr>
      </w:pPr>
    </w:p>
    <w:p w14:paraId="0F15C0AE" w14:textId="19C4F52F" w:rsidR="0076170E" w:rsidRPr="0076170E" w:rsidRDefault="0029036A" w:rsidP="0076170E">
      <w:pPr>
        <w:rPr>
          <w:b/>
          <w:bCs/>
          <w:sz w:val="28"/>
          <w:szCs w:val="28"/>
          <w:u w:val="single"/>
          <w:lang w:val="fr-DZ"/>
        </w:rPr>
      </w:pPr>
      <w:r w:rsidRPr="0029036A">
        <w:rPr>
          <w:b/>
          <w:bCs/>
          <w:sz w:val="28"/>
          <w:szCs w:val="28"/>
          <w:u w:val="single"/>
          <w:lang w:val="fr-DZ"/>
        </w:rPr>
        <w:t>3</w:t>
      </w:r>
      <w:r w:rsidR="0076170E" w:rsidRPr="0076170E">
        <w:rPr>
          <w:b/>
          <w:bCs/>
          <w:sz w:val="28"/>
          <w:szCs w:val="28"/>
          <w:u w:val="single"/>
          <w:lang w:val="fr-DZ"/>
        </w:rPr>
        <w:t>.2 Installation des dépendances Frontend</w:t>
      </w:r>
    </w:p>
    <w:p w14:paraId="508D8004" w14:textId="77777777" w:rsidR="0076170E" w:rsidRPr="0076170E" w:rsidRDefault="0076170E" w:rsidP="0076170E">
      <w:pPr>
        <w:rPr>
          <w:sz w:val="28"/>
          <w:szCs w:val="28"/>
          <w:lang w:val="fr-DZ"/>
        </w:rPr>
      </w:pPr>
      <w:r w:rsidRPr="0076170E">
        <w:rPr>
          <w:sz w:val="28"/>
          <w:szCs w:val="28"/>
          <w:lang w:val="fr-DZ"/>
        </w:rPr>
        <w:t>Se placer ensuite dans le dossier Frontend :</w:t>
      </w:r>
    </w:p>
    <w:p w14:paraId="5F750B1E" w14:textId="1792A64E" w:rsidR="0076170E" w:rsidRPr="0076170E" w:rsidRDefault="0076170E" w:rsidP="0076170E">
      <w:pPr>
        <w:rPr>
          <w:b/>
          <w:bCs/>
          <w:color w:val="auto"/>
          <w:sz w:val="28"/>
          <w:szCs w:val="28"/>
          <w:lang w:val="fr-DZ"/>
        </w:rPr>
      </w:pPr>
      <w:r w:rsidRPr="0076170E">
        <w:rPr>
          <w:b/>
          <w:bCs/>
          <w:color w:val="auto"/>
          <w:sz w:val="28"/>
          <w:szCs w:val="28"/>
          <w:lang w:val="fr-DZ"/>
        </w:rPr>
        <w:t>$cd</w:t>
      </w:r>
      <w:proofErr w:type="gramStart"/>
      <w:r w:rsidRPr="0076170E">
        <w:rPr>
          <w:b/>
          <w:bCs/>
          <w:color w:val="auto"/>
          <w:sz w:val="28"/>
          <w:szCs w:val="28"/>
          <w:lang w:val="fr-DZ"/>
        </w:rPr>
        <w:t xml:space="preserve"> ..</w:t>
      </w:r>
      <w:proofErr w:type="gramEnd"/>
      <w:r w:rsidRPr="0076170E">
        <w:rPr>
          <w:b/>
          <w:bCs/>
          <w:color w:val="auto"/>
          <w:sz w:val="28"/>
          <w:szCs w:val="28"/>
          <w:lang w:val="fr-DZ"/>
        </w:rPr>
        <w:t>/Frontend</w:t>
      </w:r>
    </w:p>
    <w:p w14:paraId="28386CCB" w14:textId="448759F3" w:rsidR="0076170E" w:rsidRPr="0076170E" w:rsidRDefault="0076170E" w:rsidP="0076170E">
      <w:pPr>
        <w:rPr>
          <w:b/>
          <w:bCs/>
          <w:color w:val="auto"/>
          <w:sz w:val="28"/>
          <w:szCs w:val="28"/>
          <w:lang w:val="fr-DZ"/>
        </w:rPr>
      </w:pPr>
      <w:r w:rsidRPr="0076170E">
        <w:rPr>
          <w:b/>
          <w:bCs/>
          <w:color w:val="auto"/>
          <w:sz w:val="28"/>
          <w:szCs w:val="28"/>
          <w:lang w:val="fr-DZ"/>
        </w:rPr>
        <w:lastRenderedPageBreak/>
        <w:t>$</w:t>
      </w:r>
      <w:proofErr w:type="spellStart"/>
      <w:r w:rsidRPr="0076170E">
        <w:rPr>
          <w:b/>
          <w:bCs/>
          <w:color w:val="auto"/>
          <w:sz w:val="28"/>
          <w:szCs w:val="28"/>
          <w:lang w:val="fr-DZ"/>
        </w:rPr>
        <w:t>npm</w:t>
      </w:r>
      <w:proofErr w:type="spellEnd"/>
      <w:r w:rsidRPr="0076170E">
        <w:rPr>
          <w:b/>
          <w:bCs/>
          <w:color w:val="auto"/>
          <w:sz w:val="28"/>
          <w:szCs w:val="28"/>
          <w:lang w:val="fr-DZ"/>
        </w:rPr>
        <w:t xml:space="preserve"> </w:t>
      </w:r>
      <w:proofErr w:type="spellStart"/>
      <w:r w:rsidRPr="0076170E">
        <w:rPr>
          <w:b/>
          <w:bCs/>
          <w:color w:val="auto"/>
          <w:sz w:val="28"/>
          <w:szCs w:val="28"/>
          <w:lang w:val="fr-DZ"/>
        </w:rPr>
        <w:t>install</w:t>
      </w:r>
      <w:proofErr w:type="spellEnd"/>
    </w:p>
    <w:p w14:paraId="17B27AFF" w14:textId="77777777" w:rsidR="0076170E" w:rsidRPr="0076170E" w:rsidRDefault="0076170E" w:rsidP="0076170E">
      <w:pPr>
        <w:rPr>
          <w:sz w:val="28"/>
          <w:szCs w:val="28"/>
          <w:lang w:val="fr-DZ"/>
        </w:rPr>
      </w:pPr>
      <w:r w:rsidRPr="0076170E">
        <w:rPr>
          <w:sz w:val="28"/>
          <w:szCs w:val="28"/>
          <w:lang w:val="fr-DZ"/>
        </w:rPr>
        <w:t>Cette étape installe les dépendances nécessaires à l’interface utilisateur.</w:t>
      </w:r>
    </w:p>
    <w:p w14:paraId="3525348C" w14:textId="59ADF93D" w:rsidR="0076170E" w:rsidRPr="0076170E" w:rsidRDefault="0076170E" w:rsidP="0076170E">
      <w:pPr>
        <w:rPr>
          <w:sz w:val="28"/>
          <w:szCs w:val="28"/>
          <w:lang w:val="fr-DZ"/>
        </w:rPr>
      </w:pPr>
    </w:p>
    <w:p w14:paraId="6F5DA344" w14:textId="52DB89CB" w:rsidR="0076170E" w:rsidRPr="0076170E" w:rsidRDefault="0029036A" w:rsidP="0076170E">
      <w:pPr>
        <w:rPr>
          <w:b/>
          <w:bCs/>
          <w:sz w:val="28"/>
          <w:szCs w:val="28"/>
          <w:u w:val="single"/>
          <w:lang w:val="fr-DZ"/>
        </w:rPr>
      </w:pPr>
      <w:r w:rsidRPr="0029036A">
        <w:rPr>
          <w:b/>
          <w:bCs/>
          <w:sz w:val="28"/>
          <w:szCs w:val="28"/>
          <w:u w:val="single"/>
          <w:lang w:val="fr-DZ"/>
        </w:rPr>
        <w:t>4</w:t>
      </w:r>
      <w:r w:rsidR="0076170E" w:rsidRPr="0076170E">
        <w:rPr>
          <w:b/>
          <w:bCs/>
          <w:sz w:val="28"/>
          <w:szCs w:val="28"/>
          <w:u w:val="single"/>
          <w:lang w:val="fr-DZ"/>
        </w:rPr>
        <w:t>. Lancement du Backend</w:t>
      </w:r>
    </w:p>
    <w:p w14:paraId="764D61AF" w14:textId="77777777" w:rsidR="0076170E" w:rsidRPr="0076170E" w:rsidRDefault="0076170E" w:rsidP="0076170E">
      <w:pPr>
        <w:rPr>
          <w:sz w:val="28"/>
          <w:szCs w:val="28"/>
          <w:lang w:val="fr-DZ"/>
        </w:rPr>
      </w:pPr>
      <w:r w:rsidRPr="0076170E">
        <w:rPr>
          <w:sz w:val="28"/>
          <w:szCs w:val="28"/>
          <w:lang w:val="fr-DZ"/>
        </w:rPr>
        <w:t>Après l’installation des dépendances, lancer le serveur Backend :</w:t>
      </w:r>
    </w:p>
    <w:p w14:paraId="11A96BB1" w14:textId="186F3EEF" w:rsidR="0076170E" w:rsidRPr="0076170E" w:rsidRDefault="0076170E" w:rsidP="0076170E">
      <w:pPr>
        <w:rPr>
          <w:b/>
          <w:bCs/>
          <w:color w:val="auto"/>
          <w:sz w:val="28"/>
          <w:szCs w:val="28"/>
          <w:lang w:val="fr-DZ"/>
        </w:rPr>
      </w:pPr>
      <w:r w:rsidRPr="0029036A">
        <w:rPr>
          <w:b/>
          <w:bCs/>
          <w:color w:val="auto"/>
          <w:sz w:val="28"/>
          <w:szCs w:val="28"/>
          <w:lang w:val="fr-DZ"/>
        </w:rPr>
        <w:t>$</w:t>
      </w:r>
      <w:r w:rsidRPr="0076170E">
        <w:rPr>
          <w:b/>
          <w:bCs/>
          <w:color w:val="auto"/>
          <w:sz w:val="28"/>
          <w:szCs w:val="28"/>
          <w:lang w:val="fr-DZ"/>
        </w:rPr>
        <w:t>cd Backend</w:t>
      </w:r>
    </w:p>
    <w:p w14:paraId="2B95152E" w14:textId="7ECE1EFA" w:rsidR="0076170E" w:rsidRPr="0076170E" w:rsidRDefault="0076170E" w:rsidP="0076170E">
      <w:pPr>
        <w:rPr>
          <w:b/>
          <w:bCs/>
          <w:color w:val="auto"/>
          <w:sz w:val="28"/>
          <w:szCs w:val="28"/>
          <w:lang w:val="fr-DZ"/>
        </w:rPr>
      </w:pPr>
      <w:r w:rsidRPr="0029036A">
        <w:rPr>
          <w:b/>
          <w:bCs/>
          <w:color w:val="auto"/>
          <w:sz w:val="28"/>
          <w:szCs w:val="28"/>
          <w:lang w:val="fr-DZ"/>
        </w:rPr>
        <w:t>$</w:t>
      </w:r>
      <w:proofErr w:type="spellStart"/>
      <w:r w:rsidRPr="0076170E">
        <w:rPr>
          <w:b/>
          <w:bCs/>
          <w:color w:val="auto"/>
          <w:sz w:val="28"/>
          <w:szCs w:val="28"/>
          <w:lang w:val="fr-DZ"/>
        </w:rPr>
        <w:t>npm</w:t>
      </w:r>
      <w:proofErr w:type="spellEnd"/>
      <w:r w:rsidRPr="0076170E">
        <w:rPr>
          <w:b/>
          <w:bCs/>
          <w:color w:val="auto"/>
          <w:sz w:val="28"/>
          <w:szCs w:val="28"/>
          <w:lang w:val="fr-DZ"/>
        </w:rPr>
        <w:t xml:space="preserve"> start</w:t>
      </w:r>
    </w:p>
    <w:p w14:paraId="0F7D6B22" w14:textId="77777777" w:rsidR="0029036A" w:rsidRDefault="0029036A" w:rsidP="0076170E">
      <w:pPr>
        <w:rPr>
          <w:sz w:val="28"/>
          <w:szCs w:val="28"/>
          <w:lang w:val="fr-DZ"/>
        </w:rPr>
      </w:pPr>
    </w:p>
    <w:p w14:paraId="4D2825C1" w14:textId="2B344665" w:rsidR="0076170E" w:rsidRPr="0076170E" w:rsidRDefault="0076170E" w:rsidP="0076170E">
      <w:pPr>
        <w:rPr>
          <w:sz w:val="28"/>
          <w:szCs w:val="28"/>
          <w:lang w:val="fr-DZ"/>
        </w:rPr>
      </w:pPr>
      <w:r w:rsidRPr="0076170E">
        <w:rPr>
          <w:sz w:val="28"/>
          <w:szCs w:val="28"/>
          <w:lang w:val="fr-DZ"/>
        </w:rPr>
        <w:t xml:space="preserve">Le serveur démarre et écoute par défaut sur le port défini dans le </w:t>
      </w:r>
      <w:proofErr w:type="gramStart"/>
      <w:r w:rsidRPr="0076170E">
        <w:rPr>
          <w:sz w:val="28"/>
          <w:szCs w:val="28"/>
          <w:lang w:val="fr-DZ"/>
        </w:rPr>
        <w:t>fichier .</w:t>
      </w:r>
      <w:proofErr w:type="spellStart"/>
      <w:r w:rsidRPr="0076170E">
        <w:rPr>
          <w:sz w:val="28"/>
          <w:szCs w:val="28"/>
          <w:lang w:val="fr-DZ"/>
        </w:rPr>
        <w:t>env</w:t>
      </w:r>
      <w:proofErr w:type="spellEnd"/>
      <w:proofErr w:type="gramEnd"/>
      <w:r w:rsidRPr="0076170E">
        <w:rPr>
          <w:sz w:val="28"/>
          <w:szCs w:val="28"/>
          <w:lang w:val="fr-DZ"/>
        </w:rPr>
        <w:t xml:space="preserve"> (ex. http://localhost:5000).</w:t>
      </w:r>
    </w:p>
    <w:p w14:paraId="183D3874" w14:textId="023F8908" w:rsidR="0076170E" w:rsidRPr="0076170E" w:rsidRDefault="0076170E" w:rsidP="0076170E">
      <w:pPr>
        <w:rPr>
          <w:sz w:val="28"/>
          <w:szCs w:val="28"/>
          <w:lang w:val="fr-DZ"/>
        </w:rPr>
      </w:pPr>
    </w:p>
    <w:p w14:paraId="7FAB7DB9" w14:textId="41AAF67F" w:rsidR="0076170E" w:rsidRPr="0076170E" w:rsidRDefault="0029036A" w:rsidP="0076170E">
      <w:pPr>
        <w:rPr>
          <w:b/>
          <w:bCs/>
          <w:sz w:val="28"/>
          <w:szCs w:val="28"/>
          <w:u w:val="single"/>
          <w:lang w:val="fr-DZ"/>
        </w:rPr>
      </w:pPr>
      <w:r w:rsidRPr="0029036A">
        <w:rPr>
          <w:b/>
          <w:bCs/>
          <w:sz w:val="28"/>
          <w:szCs w:val="28"/>
          <w:u w:val="single"/>
          <w:lang w:val="fr-DZ"/>
        </w:rPr>
        <w:t>5</w:t>
      </w:r>
      <w:r w:rsidR="0076170E" w:rsidRPr="0076170E">
        <w:rPr>
          <w:b/>
          <w:bCs/>
          <w:sz w:val="28"/>
          <w:szCs w:val="28"/>
          <w:u w:val="single"/>
          <w:lang w:val="fr-DZ"/>
        </w:rPr>
        <w:t>. Lancement du Frontend</w:t>
      </w:r>
    </w:p>
    <w:p w14:paraId="71031C43" w14:textId="77777777" w:rsidR="0076170E" w:rsidRPr="0076170E" w:rsidRDefault="0076170E" w:rsidP="0076170E">
      <w:pPr>
        <w:rPr>
          <w:sz w:val="28"/>
          <w:szCs w:val="28"/>
          <w:lang w:val="fr-DZ"/>
        </w:rPr>
      </w:pPr>
      <w:r w:rsidRPr="0076170E">
        <w:rPr>
          <w:sz w:val="28"/>
          <w:szCs w:val="28"/>
          <w:lang w:val="fr-DZ"/>
        </w:rPr>
        <w:t>Dans un nouveau terminal, lancer l’application Frontend :</w:t>
      </w:r>
    </w:p>
    <w:p w14:paraId="1F603280" w14:textId="636A73BB" w:rsidR="0076170E" w:rsidRPr="0076170E" w:rsidRDefault="0076170E" w:rsidP="0076170E">
      <w:pPr>
        <w:rPr>
          <w:b/>
          <w:bCs/>
          <w:color w:val="auto"/>
          <w:sz w:val="28"/>
          <w:szCs w:val="28"/>
          <w:lang w:val="fr-DZ"/>
        </w:rPr>
      </w:pPr>
      <w:r w:rsidRPr="0029036A">
        <w:rPr>
          <w:b/>
          <w:bCs/>
          <w:color w:val="auto"/>
          <w:sz w:val="28"/>
          <w:szCs w:val="28"/>
          <w:lang w:val="fr-DZ"/>
        </w:rPr>
        <w:t>$</w:t>
      </w:r>
      <w:r w:rsidRPr="0076170E">
        <w:rPr>
          <w:b/>
          <w:bCs/>
          <w:color w:val="auto"/>
          <w:sz w:val="28"/>
          <w:szCs w:val="28"/>
          <w:lang w:val="fr-DZ"/>
        </w:rPr>
        <w:t>cd Frontend</w:t>
      </w:r>
    </w:p>
    <w:p w14:paraId="487E0B3A" w14:textId="05E6AD38" w:rsidR="0076170E" w:rsidRPr="0076170E" w:rsidRDefault="0076170E" w:rsidP="0076170E">
      <w:pPr>
        <w:rPr>
          <w:b/>
          <w:bCs/>
          <w:color w:val="auto"/>
          <w:sz w:val="28"/>
          <w:szCs w:val="28"/>
          <w:lang w:val="fr-DZ"/>
        </w:rPr>
      </w:pPr>
      <w:r w:rsidRPr="0029036A">
        <w:rPr>
          <w:b/>
          <w:bCs/>
          <w:color w:val="auto"/>
          <w:sz w:val="28"/>
          <w:szCs w:val="28"/>
          <w:lang w:val="fr-DZ"/>
        </w:rPr>
        <w:t>$</w:t>
      </w:r>
      <w:proofErr w:type="spellStart"/>
      <w:r w:rsidRPr="0076170E">
        <w:rPr>
          <w:b/>
          <w:bCs/>
          <w:color w:val="auto"/>
          <w:sz w:val="28"/>
          <w:szCs w:val="28"/>
          <w:lang w:val="fr-DZ"/>
        </w:rPr>
        <w:t>npm</w:t>
      </w:r>
      <w:proofErr w:type="spellEnd"/>
      <w:r w:rsidRPr="0076170E">
        <w:rPr>
          <w:b/>
          <w:bCs/>
          <w:color w:val="auto"/>
          <w:sz w:val="28"/>
          <w:szCs w:val="28"/>
          <w:lang w:val="fr-DZ"/>
        </w:rPr>
        <w:t xml:space="preserve"> start</w:t>
      </w:r>
    </w:p>
    <w:p w14:paraId="268188CA" w14:textId="77777777" w:rsidR="0076170E" w:rsidRPr="0076170E" w:rsidRDefault="0076170E" w:rsidP="0076170E">
      <w:pPr>
        <w:rPr>
          <w:sz w:val="28"/>
          <w:szCs w:val="28"/>
          <w:lang w:val="fr-DZ"/>
        </w:rPr>
      </w:pPr>
      <w:r w:rsidRPr="0076170E">
        <w:rPr>
          <w:sz w:val="28"/>
          <w:szCs w:val="28"/>
          <w:lang w:val="fr-DZ"/>
        </w:rPr>
        <w:t>L’application est alors accessible depuis le navigateur à l’adresse suivante :</w:t>
      </w:r>
    </w:p>
    <w:p w14:paraId="52696341" w14:textId="77777777" w:rsidR="0076170E" w:rsidRPr="0076170E" w:rsidRDefault="0076170E" w:rsidP="0076170E">
      <w:pPr>
        <w:rPr>
          <w:color w:val="auto"/>
          <w:sz w:val="28"/>
          <w:szCs w:val="28"/>
          <w:lang w:val="fr-DZ"/>
        </w:rPr>
      </w:pPr>
      <w:r w:rsidRPr="0076170E">
        <w:rPr>
          <w:color w:val="auto"/>
          <w:sz w:val="28"/>
          <w:szCs w:val="28"/>
          <w:lang w:val="fr-DZ"/>
        </w:rPr>
        <w:t>http://localhost:3000</w:t>
      </w:r>
    </w:p>
    <w:p w14:paraId="3011A575" w14:textId="5A78B2A6" w:rsidR="0076170E" w:rsidRPr="0076170E" w:rsidRDefault="0076170E" w:rsidP="0076170E">
      <w:pPr>
        <w:rPr>
          <w:sz w:val="28"/>
          <w:szCs w:val="28"/>
          <w:lang w:val="fr-DZ"/>
        </w:rPr>
      </w:pPr>
    </w:p>
    <w:p w14:paraId="3005421C" w14:textId="03EBF5A4" w:rsidR="0076170E" w:rsidRPr="0076170E" w:rsidRDefault="0029036A" w:rsidP="0076170E">
      <w:pPr>
        <w:rPr>
          <w:b/>
          <w:bCs/>
          <w:sz w:val="28"/>
          <w:szCs w:val="28"/>
          <w:u w:val="single"/>
          <w:lang w:val="fr-DZ"/>
        </w:rPr>
      </w:pPr>
      <w:r w:rsidRPr="0029036A">
        <w:rPr>
          <w:b/>
          <w:bCs/>
          <w:sz w:val="28"/>
          <w:szCs w:val="28"/>
          <w:u w:val="single"/>
          <w:lang w:val="fr-DZ"/>
        </w:rPr>
        <w:t>6</w:t>
      </w:r>
      <w:r w:rsidR="0076170E" w:rsidRPr="0076170E">
        <w:rPr>
          <w:b/>
          <w:bCs/>
          <w:sz w:val="28"/>
          <w:szCs w:val="28"/>
          <w:u w:val="single"/>
          <w:lang w:val="fr-DZ"/>
        </w:rPr>
        <w:t>. Vérification du fonctionnement</w:t>
      </w:r>
    </w:p>
    <w:p w14:paraId="54C60662" w14:textId="77777777" w:rsidR="0076170E" w:rsidRPr="0076170E" w:rsidRDefault="0076170E" w:rsidP="0076170E">
      <w:pPr>
        <w:rPr>
          <w:sz w:val="28"/>
          <w:szCs w:val="28"/>
          <w:lang w:val="fr-DZ"/>
        </w:rPr>
      </w:pPr>
      <w:r w:rsidRPr="0076170E">
        <w:rPr>
          <w:sz w:val="28"/>
          <w:szCs w:val="28"/>
          <w:lang w:val="fr-DZ"/>
        </w:rPr>
        <w:t>Une fois les deux parties lancées :</w:t>
      </w:r>
    </w:p>
    <w:p w14:paraId="4BEFD21D" w14:textId="77777777" w:rsidR="0076170E" w:rsidRPr="0076170E" w:rsidRDefault="0076170E" w:rsidP="0076170E">
      <w:pPr>
        <w:numPr>
          <w:ilvl w:val="0"/>
          <w:numId w:val="30"/>
        </w:numPr>
        <w:rPr>
          <w:sz w:val="28"/>
          <w:szCs w:val="28"/>
          <w:lang w:val="fr-DZ"/>
        </w:rPr>
      </w:pPr>
      <w:r w:rsidRPr="0076170E">
        <w:rPr>
          <w:sz w:val="28"/>
          <w:szCs w:val="28"/>
          <w:lang w:val="fr-DZ"/>
        </w:rPr>
        <w:t>Le Frontend s’affiche correctement dans le navigateur.</w:t>
      </w:r>
    </w:p>
    <w:p w14:paraId="4A5C8DAF" w14:textId="77777777" w:rsidR="0076170E" w:rsidRPr="0076170E" w:rsidRDefault="0076170E" w:rsidP="0076170E">
      <w:pPr>
        <w:numPr>
          <w:ilvl w:val="0"/>
          <w:numId w:val="30"/>
        </w:numPr>
        <w:rPr>
          <w:sz w:val="28"/>
          <w:szCs w:val="28"/>
          <w:lang w:val="fr-DZ"/>
        </w:rPr>
      </w:pPr>
      <w:r w:rsidRPr="0076170E">
        <w:rPr>
          <w:sz w:val="28"/>
          <w:szCs w:val="28"/>
          <w:lang w:val="fr-DZ"/>
        </w:rPr>
        <w:t>Les requêtes API sont envoyées vers le Backend.</w:t>
      </w:r>
    </w:p>
    <w:p w14:paraId="5BB442AC" w14:textId="77777777" w:rsidR="0076170E" w:rsidRPr="0076170E" w:rsidRDefault="0076170E" w:rsidP="0076170E">
      <w:pPr>
        <w:numPr>
          <w:ilvl w:val="0"/>
          <w:numId w:val="30"/>
        </w:numPr>
        <w:rPr>
          <w:sz w:val="28"/>
          <w:szCs w:val="28"/>
          <w:lang w:val="fr-DZ"/>
        </w:rPr>
      </w:pPr>
      <w:r w:rsidRPr="0076170E">
        <w:rPr>
          <w:sz w:val="28"/>
          <w:szCs w:val="28"/>
          <w:lang w:val="fr-DZ"/>
        </w:rPr>
        <w:t>Les données sont échangées sous format JSON.</w:t>
      </w:r>
    </w:p>
    <w:p w14:paraId="2D6EA0FE" w14:textId="77777777" w:rsidR="0076170E" w:rsidRPr="0076170E" w:rsidRDefault="0076170E" w:rsidP="0076170E">
      <w:pPr>
        <w:numPr>
          <w:ilvl w:val="0"/>
          <w:numId w:val="30"/>
        </w:numPr>
        <w:rPr>
          <w:sz w:val="28"/>
          <w:szCs w:val="28"/>
          <w:lang w:val="fr-DZ"/>
        </w:rPr>
      </w:pPr>
      <w:r w:rsidRPr="0076170E">
        <w:rPr>
          <w:sz w:val="28"/>
          <w:szCs w:val="28"/>
          <w:lang w:val="fr-DZ"/>
        </w:rPr>
        <w:lastRenderedPageBreak/>
        <w:t>Les fonctionnalités de réservation sont opérationnelles.</w:t>
      </w:r>
    </w:p>
    <w:p w14:paraId="2BE09282" w14:textId="77777777" w:rsidR="00C826F7" w:rsidRDefault="00C826F7" w:rsidP="008D2905">
      <w:pPr>
        <w:rPr>
          <w:sz w:val="28"/>
          <w:szCs w:val="28"/>
          <w:lang w:val="fr-DZ"/>
        </w:rPr>
      </w:pPr>
    </w:p>
    <w:p w14:paraId="6AE0206B" w14:textId="77777777" w:rsidR="005423E0" w:rsidRDefault="005423E0" w:rsidP="008D2905">
      <w:pPr>
        <w:rPr>
          <w:sz w:val="28"/>
          <w:szCs w:val="28"/>
          <w:lang w:val="fr-DZ"/>
        </w:rPr>
      </w:pPr>
    </w:p>
    <w:p w14:paraId="7B97DE39" w14:textId="512BD42A" w:rsidR="005423E0" w:rsidRDefault="005423E0" w:rsidP="005423E0">
      <w:pPr>
        <w:rPr>
          <w:b/>
          <w:bCs/>
          <w:color w:val="007789" w:themeColor="accent1" w:themeShade="BF"/>
          <w:sz w:val="28"/>
          <w:szCs w:val="28"/>
          <w:u w:val="single"/>
        </w:rPr>
      </w:pPr>
      <w:r w:rsidRPr="005423E0">
        <w:rPr>
          <w:b/>
          <w:bCs/>
          <w:color w:val="007789" w:themeColor="accent1" w:themeShade="BF"/>
          <w:sz w:val="28"/>
          <w:szCs w:val="28"/>
          <w:u w:val="single"/>
        </w:rPr>
        <w:t>Diagramme des cas d’utilisation</w:t>
      </w:r>
    </w:p>
    <w:p w14:paraId="3C2F0741" w14:textId="77777777" w:rsidR="005423E0" w:rsidRDefault="005423E0" w:rsidP="005423E0">
      <w:pPr>
        <w:rPr>
          <w:b/>
          <w:bCs/>
          <w:color w:val="007789" w:themeColor="accent1" w:themeShade="BF"/>
          <w:sz w:val="28"/>
          <w:szCs w:val="28"/>
          <w:u w:val="single"/>
        </w:rPr>
      </w:pPr>
    </w:p>
    <w:p w14:paraId="0F0F05BE" w14:textId="2426B71A" w:rsidR="005423E0" w:rsidRPr="005423E0" w:rsidRDefault="005423E0" w:rsidP="005423E0">
      <w:pPr>
        <w:rPr>
          <w:b/>
          <w:bCs/>
          <w:color w:val="007789" w:themeColor="accent1" w:themeShade="BF"/>
          <w:sz w:val="28"/>
          <w:szCs w:val="28"/>
          <w:u w:val="single"/>
          <w:lang w:val="fr-DZ"/>
        </w:rPr>
      </w:pPr>
      <w:r w:rsidRPr="005423E0">
        <w:rPr>
          <w:b/>
          <w:bCs/>
          <w:noProof/>
          <w:color w:val="007789" w:themeColor="accent1" w:themeShade="BF"/>
          <w:sz w:val="28"/>
          <w:szCs w:val="28"/>
          <w:u w:val="single"/>
          <w:lang w:val="fr-DZ"/>
        </w:rPr>
        <w:drawing>
          <wp:inline distT="0" distB="0" distL="0" distR="0" wp14:anchorId="578471CF" wp14:editId="1DE3A06A">
            <wp:extent cx="4940300" cy="4551680"/>
            <wp:effectExtent l="0" t="0" r="0" b="1270"/>
            <wp:docPr id="159849717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0300" cy="4551680"/>
                    </a:xfrm>
                    <a:prstGeom prst="rect">
                      <a:avLst/>
                    </a:prstGeom>
                    <a:noFill/>
                    <a:ln>
                      <a:noFill/>
                    </a:ln>
                  </pic:spPr>
                </pic:pic>
              </a:graphicData>
            </a:graphic>
          </wp:inline>
        </w:drawing>
      </w:r>
    </w:p>
    <w:p w14:paraId="7D0332B4" w14:textId="38B32978" w:rsidR="005423E0" w:rsidRPr="005423E0" w:rsidRDefault="005423E0" w:rsidP="005423E0">
      <w:pPr>
        <w:rPr>
          <w:b/>
          <w:bCs/>
          <w:color w:val="007789" w:themeColor="accent1" w:themeShade="BF"/>
          <w:sz w:val="28"/>
          <w:szCs w:val="28"/>
          <w:u w:val="single"/>
          <w:lang w:val="fr-DZ"/>
        </w:rPr>
      </w:pPr>
      <w:r w:rsidRPr="005423E0">
        <w:rPr>
          <w:b/>
          <w:bCs/>
          <w:noProof/>
          <w:color w:val="007789" w:themeColor="accent1" w:themeShade="BF"/>
          <w:sz w:val="28"/>
          <w:szCs w:val="28"/>
          <w:u w:val="single"/>
          <w:lang w:val="fr-DZ"/>
        </w:rPr>
        <w:lastRenderedPageBreak/>
        <w:drawing>
          <wp:inline distT="0" distB="0" distL="0" distR="0" wp14:anchorId="4DCAED6C" wp14:editId="205CA99D">
            <wp:extent cx="5274310" cy="6290945"/>
            <wp:effectExtent l="0" t="0" r="2540" b="0"/>
            <wp:docPr id="1468611849" name="Image 6" descr="Une image contenant texte, diagramme, capture d’écran,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1849" name="Image 6" descr="Une image contenant texte, diagramme, capture d’écran, cercl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6290945"/>
                    </a:xfrm>
                    <a:prstGeom prst="rect">
                      <a:avLst/>
                    </a:prstGeom>
                    <a:noFill/>
                    <a:ln>
                      <a:noFill/>
                    </a:ln>
                  </pic:spPr>
                </pic:pic>
              </a:graphicData>
            </a:graphic>
          </wp:inline>
        </w:drawing>
      </w:r>
    </w:p>
    <w:p w14:paraId="6D1666BC" w14:textId="77777777" w:rsidR="005423E0" w:rsidRDefault="005423E0" w:rsidP="005423E0">
      <w:pPr>
        <w:rPr>
          <w:b/>
          <w:bCs/>
          <w:color w:val="007789" w:themeColor="accent1" w:themeShade="BF"/>
          <w:sz w:val="28"/>
          <w:szCs w:val="28"/>
          <w:u w:val="single"/>
          <w:lang w:val="fr-DZ"/>
        </w:rPr>
      </w:pPr>
    </w:p>
    <w:p w14:paraId="0F7027EC" w14:textId="728CD88E" w:rsidR="005423E0" w:rsidRDefault="005423E0" w:rsidP="005423E0">
      <w:pPr>
        <w:rPr>
          <w:b/>
          <w:bCs/>
          <w:color w:val="007789" w:themeColor="accent1" w:themeShade="BF"/>
          <w:sz w:val="28"/>
          <w:szCs w:val="28"/>
          <w:u w:val="single"/>
        </w:rPr>
      </w:pPr>
      <w:r w:rsidRPr="005423E0">
        <w:rPr>
          <w:b/>
          <w:bCs/>
          <w:color w:val="007789" w:themeColor="accent1" w:themeShade="BF"/>
          <w:sz w:val="28"/>
          <w:szCs w:val="28"/>
          <w:u w:val="single"/>
        </w:rPr>
        <w:t>Diagramme de</w:t>
      </w:r>
      <w:r>
        <w:rPr>
          <w:b/>
          <w:bCs/>
          <w:color w:val="007789" w:themeColor="accent1" w:themeShade="BF"/>
          <w:sz w:val="28"/>
          <w:szCs w:val="28"/>
          <w:u w:val="single"/>
        </w:rPr>
        <w:t xml:space="preserve"> contexte </w:t>
      </w:r>
    </w:p>
    <w:p w14:paraId="6C5EAEF4" w14:textId="77777777" w:rsidR="00805B2B" w:rsidRDefault="00805B2B" w:rsidP="005423E0">
      <w:pPr>
        <w:rPr>
          <w:b/>
          <w:bCs/>
          <w:color w:val="007789" w:themeColor="accent1" w:themeShade="BF"/>
          <w:sz w:val="28"/>
          <w:szCs w:val="28"/>
          <w:u w:val="single"/>
        </w:rPr>
      </w:pPr>
    </w:p>
    <w:p w14:paraId="6F719D26" w14:textId="24F55A94" w:rsidR="00805B2B" w:rsidRPr="00805B2B" w:rsidRDefault="00805B2B" w:rsidP="00805B2B">
      <w:pPr>
        <w:rPr>
          <w:b/>
          <w:bCs/>
          <w:color w:val="007789" w:themeColor="accent1" w:themeShade="BF"/>
          <w:sz w:val="28"/>
          <w:szCs w:val="28"/>
          <w:u w:val="single"/>
          <w:lang w:val="fr-DZ"/>
        </w:rPr>
      </w:pPr>
      <w:r w:rsidRPr="00805B2B">
        <w:rPr>
          <w:b/>
          <w:bCs/>
          <w:noProof/>
          <w:color w:val="007789" w:themeColor="accent1" w:themeShade="BF"/>
          <w:sz w:val="28"/>
          <w:szCs w:val="28"/>
          <w:u w:val="single"/>
          <w:lang w:val="fr-DZ"/>
        </w:rPr>
        <w:lastRenderedPageBreak/>
        <w:drawing>
          <wp:inline distT="0" distB="0" distL="0" distR="0" wp14:anchorId="185E29AD" wp14:editId="68AFFAD2">
            <wp:extent cx="5162550" cy="4737100"/>
            <wp:effectExtent l="0" t="0" r="0" b="6350"/>
            <wp:docPr id="1287128337" name="Image 8" descr="Une image contenant diagramme, tex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28337" name="Image 8" descr="Une image contenant diagramme, texte, ligne&#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2550" cy="4737100"/>
                    </a:xfrm>
                    <a:prstGeom prst="rect">
                      <a:avLst/>
                    </a:prstGeom>
                    <a:noFill/>
                    <a:ln>
                      <a:noFill/>
                    </a:ln>
                  </pic:spPr>
                </pic:pic>
              </a:graphicData>
            </a:graphic>
          </wp:inline>
        </w:drawing>
      </w:r>
    </w:p>
    <w:p w14:paraId="2619011E" w14:textId="77777777" w:rsidR="00805B2B" w:rsidRDefault="00805B2B" w:rsidP="005423E0">
      <w:pPr>
        <w:rPr>
          <w:b/>
          <w:bCs/>
          <w:color w:val="007789" w:themeColor="accent1" w:themeShade="BF"/>
          <w:sz w:val="28"/>
          <w:szCs w:val="28"/>
          <w:u w:val="single"/>
        </w:rPr>
      </w:pPr>
    </w:p>
    <w:p w14:paraId="58B3C227" w14:textId="049E32B5" w:rsidR="009955D1" w:rsidRDefault="005423E0" w:rsidP="009955D1">
      <w:pPr>
        <w:rPr>
          <w:b/>
          <w:bCs/>
          <w:color w:val="007789" w:themeColor="accent1" w:themeShade="BF"/>
          <w:sz w:val="28"/>
          <w:szCs w:val="28"/>
          <w:u w:val="single"/>
        </w:rPr>
      </w:pPr>
      <w:r>
        <w:rPr>
          <w:b/>
          <w:bCs/>
          <w:color w:val="007789" w:themeColor="accent1" w:themeShade="BF"/>
          <w:sz w:val="28"/>
          <w:szCs w:val="28"/>
          <w:u w:val="single"/>
          <w:lang w:val="fr-DZ"/>
        </w:rPr>
        <w:t xml:space="preserve"> </w:t>
      </w:r>
      <w:r w:rsidR="009955D1" w:rsidRPr="005423E0">
        <w:rPr>
          <w:b/>
          <w:bCs/>
          <w:color w:val="007789" w:themeColor="accent1" w:themeShade="BF"/>
          <w:sz w:val="28"/>
          <w:szCs w:val="28"/>
          <w:u w:val="single"/>
        </w:rPr>
        <w:t>Diagramme de</w:t>
      </w:r>
      <w:r w:rsidR="009955D1">
        <w:rPr>
          <w:b/>
          <w:bCs/>
          <w:color w:val="007789" w:themeColor="accent1" w:themeShade="BF"/>
          <w:sz w:val="28"/>
          <w:szCs w:val="28"/>
          <w:u w:val="single"/>
        </w:rPr>
        <w:t xml:space="preserve"> </w:t>
      </w:r>
      <w:r w:rsidR="009955D1">
        <w:rPr>
          <w:b/>
          <w:bCs/>
          <w:color w:val="007789" w:themeColor="accent1" w:themeShade="BF"/>
          <w:sz w:val="28"/>
          <w:szCs w:val="28"/>
          <w:u w:val="single"/>
        </w:rPr>
        <w:t>classe</w:t>
      </w:r>
    </w:p>
    <w:p w14:paraId="78F6C3D1" w14:textId="33F4E88F" w:rsidR="009955D1" w:rsidRPr="009955D1" w:rsidRDefault="009955D1" w:rsidP="009955D1">
      <w:pPr>
        <w:rPr>
          <w:b/>
          <w:bCs/>
          <w:color w:val="007789" w:themeColor="accent1" w:themeShade="BF"/>
          <w:sz w:val="28"/>
          <w:szCs w:val="28"/>
          <w:u w:val="single"/>
          <w:lang w:val="fr-DZ"/>
        </w:rPr>
      </w:pPr>
      <w:r w:rsidRPr="009955D1">
        <w:rPr>
          <w:b/>
          <w:bCs/>
          <w:color w:val="007789" w:themeColor="accent1" w:themeShade="BF"/>
          <w:sz w:val="28"/>
          <w:szCs w:val="28"/>
          <w:u w:val="single"/>
          <w:lang w:val="fr-DZ"/>
        </w:rPr>
        <w:lastRenderedPageBreak/>
        <w:drawing>
          <wp:inline distT="0" distB="0" distL="0" distR="0" wp14:anchorId="2DDFACD9" wp14:editId="05F21AA5">
            <wp:extent cx="5274310" cy="5294630"/>
            <wp:effectExtent l="0" t="0" r="2540" b="1270"/>
            <wp:docPr id="116396476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5294630"/>
                    </a:xfrm>
                    <a:prstGeom prst="rect">
                      <a:avLst/>
                    </a:prstGeom>
                    <a:noFill/>
                    <a:ln>
                      <a:noFill/>
                    </a:ln>
                  </pic:spPr>
                </pic:pic>
              </a:graphicData>
            </a:graphic>
          </wp:inline>
        </w:drawing>
      </w:r>
    </w:p>
    <w:p w14:paraId="7ED76DAE" w14:textId="032C365A" w:rsidR="005423E0" w:rsidRPr="005423E0" w:rsidRDefault="005423E0" w:rsidP="005423E0">
      <w:pPr>
        <w:rPr>
          <w:b/>
          <w:bCs/>
          <w:color w:val="007789" w:themeColor="accent1" w:themeShade="BF"/>
          <w:sz w:val="28"/>
          <w:szCs w:val="28"/>
          <w:u w:val="single"/>
          <w:lang w:val="fr-DZ"/>
        </w:rPr>
      </w:pPr>
    </w:p>
    <w:sectPr w:rsidR="005423E0" w:rsidRPr="005423E0" w:rsidSect="00D5222D">
      <w:footerReference w:type="default" r:id="rId14"/>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D428D" w14:textId="77777777" w:rsidR="00982A87" w:rsidRDefault="00982A87" w:rsidP="00C6554A">
      <w:pPr>
        <w:spacing w:before="0" w:after="0" w:line="240" w:lineRule="auto"/>
      </w:pPr>
      <w:r>
        <w:separator/>
      </w:r>
    </w:p>
  </w:endnote>
  <w:endnote w:type="continuationSeparator" w:id="0">
    <w:p w14:paraId="64B24918" w14:textId="77777777" w:rsidR="00982A87" w:rsidRDefault="00982A87"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altName w:val="华文新魏"/>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06623" w14:textId="77777777" w:rsidR="00172B7D" w:rsidRDefault="00ED7C44">
    <w:pPr>
      <w:pStyle w:val="Pieddepage"/>
    </w:pPr>
    <w:r>
      <w:rPr>
        <w:lang w:bidi="fr-FR"/>
      </w:rPr>
      <w:t>Page </w:t>
    </w:r>
    <w:r>
      <w:rPr>
        <w:lang w:bidi="fr-FR"/>
      </w:rPr>
      <w:fldChar w:fldCharType="begin"/>
    </w:r>
    <w:r>
      <w:rPr>
        <w:lang w:bidi="fr-FR"/>
      </w:rPr>
      <w:instrText xml:space="preserve"> PAGE  \* Arabic  \* MERGEFORMAT </w:instrText>
    </w:r>
    <w:r>
      <w:rPr>
        <w:lang w:bidi="fr-FR"/>
      </w:rPr>
      <w:fldChar w:fldCharType="separate"/>
    </w:r>
    <w:r w:rsidR="0089714F">
      <w:rPr>
        <w:noProof/>
        <w:lang w:bidi="fr-FR"/>
      </w:rPr>
      <w:t>1</w:t>
    </w:r>
    <w:r>
      <w:rPr>
        <w:lang w:bidi="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16320" w14:textId="77777777" w:rsidR="00982A87" w:rsidRDefault="00982A87" w:rsidP="00C6554A">
      <w:pPr>
        <w:spacing w:before="0" w:after="0" w:line="240" w:lineRule="auto"/>
      </w:pPr>
      <w:r>
        <w:separator/>
      </w:r>
    </w:p>
  </w:footnote>
  <w:footnote w:type="continuationSeparator" w:id="0">
    <w:p w14:paraId="6CCED262" w14:textId="77777777" w:rsidR="00982A87" w:rsidRDefault="00982A87"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epuce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1E34FD"/>
    <w:multiLevelType w:val="hybridMultilevel"/>
    <w:tmpl w:val="3C447F6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078A6F59"/>
    <w:multiLevelType w:val="multilevel"/>
    <w:tmpl w:val="D98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4B237B9"/>
    <w:multiLevelType w:val="multilevel"/>
    <w:tmpl w:val="C910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859C5"/>
    <w:multiLevelType w:val="multilevel"/>
    <w:tmpl w:val="32A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D0026"/>
    <w:multiLevelType w:val="multilevel"/>
    <w:tmpl w:val="C258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607C4"/>
    <w:multiLevelType w:val="multilevel"/>
    <w:tmpl w:val="2BB8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2102B"/>
    <w:multiLevelType w:val="multilevel"/>
    <w:tmpl w:val="C97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2E4135"/>
    <w:multiLevelType w:val="multilevel"/>
    <w:tmpl w:val="7B4C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E5D3B"/>
    <w:multiLevelType w:val="multilevel"/>
    <w:tmpl w:val="C710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6233B"/>
    <w:multiLevelType w:val="multilevel"/>
    <w:tmpl w:val="9E28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15409"/>
    <w:multiLevelType w:val="multilevel"/>
    <w:tmpl w:val="327C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E8625F8"/>
    <w:multiLevelType w:val="multilevel"/>
    <w:tmpl w:val="C5B4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F3926"/>
    <w:multiLevelType w:val="multilevel"/>
    <w:tmpl w:val="3B14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948EB"/>
    <w:multiLevelType w:val="multilevel"/>
    <w:tmpl w:val="397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6C186C"/>
    <w:multiLevelType w:val="multilevel"/>
    <w:tmpl w:val="1EA4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F5231C"/>
    <w:multiLevelType w:val="multilevel"/>
    <w:tmpl w:val="6414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864600">
    <w:abstractNumId w:val="9"/>
  </w:num>
  <w:num w:numId="2" w16cid:durableId="1756904134">
    <w:abstractNumId w:val="8"/>
  </w:num>
  <w:num w:numId="3" w16cid:durableId="1568691012">
    <w:abstractNumId w:val="8"/>
  </w:num>
  <w:num w:numId="4" w16cid:durableId="206337542">
    <w:abstractNumId w:val="9"/>
  </w:num>
  <w:num w:numId="5" w16cid:durableId="788889023">
    <w:abstractNumId w:val="23"/>
  </w:num>
  <w:num w:numId="6" w16cid:durableId="1407649337">
    <w:abstractNumId w:val="10"/>
  </w:num>
  <w:num w:numId="7" w16cid:durableId="2000620850">
    <w:abstractNumId w:val="13"/>
  </w:num>
  <w:num w:numId="8" w16cid:durableId="2060279809">
    <w:abstractNumId w:val="7"/>
  </w:num>
  <w:num w:numId="9" w16cid:durableId="123357936">
    <w:abstractNumId w:val="6"/>
  </w:num>
  <w:num w:numId="10" w16cid:durableId="1110854071">
    <w:abstractNumId w:val="5"/>
  </w:num>
  <w:num w:numId="11" w16cid:durableId="525872241">
    <w:abstractNumId w:val="4"/>
  </w:num>
  <w:num w:numId="12" w16cid:durableId="1075933250">
    <w:abstractNumId w:val="3"/>
  </w:num>
  <w:num w:numId="13" w16cid:durableId="251546823">
    <w:abstractNumId w:val="2"/>
  </w:num>
  <w:num w:numId="14" w16cid:durableId="1736708301">
    <w:abstractNumId w:val="1"/>
  </w:num>
  <w:num w:numId="15" w16cid:durableId="1821732641">
    <w:abstractNumId w:val="0"/>
  </w:num>
  <w:num w:numId="16" w16cid:durableId="1082068767">
    <w:abstractNumId w:val="17"/>
  </w:num>
  <w:num w:numId="17" w16cid:durableId="215632006">
    <w:abstractNumId w:val="28"/>
  </w:num>
  <w:num w:numId="18" w16cid:durableId="36051013">
    <w:abstractNumId w:val="12"/>
  </w:num>
  <w:num w:numId="19" w16cid:durableId="500319440">
    <w:abstractNumId w:val="20"/>
  </w:num>
  <w:num w:numId="20" w16cid:durableId="1119833737">
    <w:abstractNumId w:val="16"/>
  </w:num>
  <w:num w:numId="21" w16cid:durableId="1597669077">
    <w:abstractNumId w:val="21"/>
  </w:num>
  <w:num w:numId="22" w16cid:durableId="744885395">
    <w:abstractNumId w:val="15"/>
  </w:num>
  <w:num w:numId="23" w16cid:durableId="1032876380">
    <w:abstractNumId w:val="19"/>
  </w:num>
  <w:num w:numId="24" w16cid:durableId="239800426">
    <w:abstractNumId w:val="18"/>
  </w:num>
  <w:num w:numId="25" w16cid:durableId="926382630">
    <w:abstractNumId w:val="27"/>
  </w:num>
  <w:num w:numId="26" w16cid:durableId="770276932">
    <w:abstractNumId w:val="25"/>
  </w:num>
  <w:num w:numId="27" w16cid:durableId="1959951576">
    <w:abstractNumId w:val="26"/>
  </w:num>
  <w:num w:numId="28" w16cid:durableId="526480375">
    <w:abstractNumId w:val="22"/>
  </w:num>
  <w:num w:numId="29" w16cid:durableId="499467707">
    <w:abstractNumId w:val="14"/>
  </w:num>
  <w:num w:numId="30" w16cid:durableId="306663175">
    <w:abstractNumId w:val="24"/>
  </w:num>
  <w:num w:numId="31" w16cid:durableId="17276841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DEF"/>
    <w:rsid w:val="00081365"/>
    <w:rsid w:val="00172B7D"/>
    <w:rsid w:val="0023204E"/>
    <w:rsid w:val="002554CD"/>
    <w:rsid w:val="00271C30"/>
    <w:rsid w:val="00280EDF"/>
    <w:rsid w:val="0029036A"/>
    <w:rsid w:val="00293B83"/>
    <w:rsid w:val="002B4294"/>
    <w:rsid w:val="00333D0D"/>
    <w:rsid w:val="00396DEF"/>
    <w:rsid w:val="004C049F"/>
    <w:rsid w:val="005000E2"/>
    <w:rsid w:val="005423E0"/>
    <w:rsid w:val="005939E0"/>
    <w:rsid w:val="0067544C"/>
    <w:rsid w:val="006A3CE7"/>
    <w:rsid w:val="007569F6"/>
    <w:rsid w:val="0076170E"/>
    <w:rsid w:val="007F52A0"/>
    <w:rsid w:val="00800D33"/>
    <w:rsid w:val="00805B2B"/>
    <w:rsid w:val="0089714F"/>
    <w:rsid w:val="008D2905"/>
    <w:rsid w:val="00982A87"/>
    <w:rsid w:val="009955D1"/>
    <w:rsid w:val="00B54F74"/>
    <w:rsid w:val="00B6717D"/>
    <w:rsid w:val="00BD75E2"/>
    <w:rsid w:val="00C33A97"/>
    <w:rsid w:val="00C57E98"/>
    <w:rsid w:val="00C6554A"/>
    <w:rsid w:val="00C826F7"/>
    <w:rsid w:val="00D45893"/>
    <w:rsid w:val="00D5222D"/>
    <w:rsid w:val="00D857D2"/>
    <w:rsid w:val="00E75F67"/>
    <w:rsid w:val="00ED7C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7C806"/>
  <w15:chartTrackingRefBased/>
  <w15:docId w15:val="{B8D0F5C1-E187-4DEF-9F5D-73F7A441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fr-FR"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5D1"/>
  </w:style>
  <w:style w:type="paragraph" w:styleId="Titre1">
    <w:name w:val="heading 1"/>
    <w:basedOn w:val="Normal"/>
    <w:next w:val="Normal"/>
    <w:link w:val="Titre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itre2">
    <w:name w:val="heading 2"/>
    <w:basedOn w:val="Normal"/>
    <w:next w:val="Normal"/>
    <w:link w:val="Titre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itre3">
    <w:name w:val="heading 3"/>
    <w:basedOn w:val="Normal"/>
    <w:next w:val="Normal"/>
    <w:link w:val="Titre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itre4">
    <w:name w:val="heading 4"/>
    <w:basedOn w:val="Normal"/>
    <w:next w:val="Normal"/>
    <w:link w:val="Titre4Car"/>
    <w:uiPriority w:val="9"/>
    <w:semiHidden/>
    <w:unhideWhenUsed/>
    <w:qFormat/>
    <w:rsid w:val="008D2905"/>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Titre6">
    <w:name w:val="heading 6"/>
    <w:basedOn w:val="Normal"/>
    <w:next w:val="Normal"/>
    <w:link w:val="Titre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itre7">
    <w:name w:val="heading 7"/>
    <w:basedOn w:val="Normal"/>
    <w:next w:val="Normal"/>
    <w:link w:val="Titre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itre8">
    <w:name w:val="heading 8"/>
    <w:basedOn w:val="Normal"/>
    <w:next w:val="Normal"/>
    <w:link w:val="Titre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D0D"/>
    <w:rPr>
      <w:rFonts w:asciiTheme="majorHAnsi" w:eastAsiaTheme="majorEastAsia" w:hAnsiTheme="majorHAnsi" w:cstheme="majorBidi"/>
      <w:color w:val="007789" w:themeColor="accent1" w:themeShade="BF"/>
      <w:sz w:val="32"/>
    </w:rPr>
  </w:style>
  <w:style w:type="character" w:customStyle="1" w:styleId="Titre2Car">
    <w:name w:val="Titre 2 Car"/>
    <w:basedOn w:val="Policepardfaut"/>
    <w:link w:val="Titre2"/>
    <w:uiPriority w:val="9"/>
    <w:rsid w:val="00333D0D"/>
    <w:rPr>
      <w:rFonts w:asciiTheme="majorHAnsi" w:eastAsiaTheme="majorEastAsia" w:hAnsiTheme="majorHAnsi" w:cstheme="majorBidi"/>
      <w:caps/>
      <w:color w:val="007789" w:themeColor="accent1" w:themeShade="BF"/>
      <w:sz w:val="24"/>
    </w:rPr>
  </w:style>
  <w:style w:type="paragraph" w:customStyle="1" w:styleId="Coordonnes">
    <w:name w:val="Coordonnées"/>
    <w:basedOn w:val="Normal"/>
    <w:uiPriority w:val="4"/>
    <w:qFormat/>
    <w:rsid w:val="00C6554A"/>
    <w:pPr>
      <w:spacing w:before="0" w:after="0"/>
      <w:jc w:val="center"/>
    </w:pPr>
  </w:style>
  <w:style w:type="paragraph" w:styleId="Listepuces">
    <w:name w:val="List Bullet"/>
    <w:basedOn w:val="Normal"/>
    <w:uiPriority w:val="10"/>
    <w:unhideWhenUsed/>
    <w:qFormat/>
    <w:rsid w:val="00C6554A"/>
    <w:pPr>
      <w:numPr>
        <w:numId w:val="4"/>
      </w:numPr>
    </w:pPr>
  </w:style>
  <w:style w:type="paragraph" w:styleId="Titre">
    <w:name w:val="Title"/>
    <w:basedOn w:val="Normal"/>
    <w:link w:val="Titre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reCar">
    <w:name w:val="Titre Car"/>
    <w:basedOn w:val="Policepardfaut"/>
    <w:link w:val="Titre"/>
    <w:uiPriority w:val="2"/>
    <w:rsid w:val="00333D0D"/>
    <w:rPr>
      <w:rFonts w:asciiTheme="majorHAnsi" w:eastAsiaTheme="majorEastAsia" w:hAnsiTheme="majorHAnsi" w:cstheme="majorBidi"/>
      <w:color w:val="007789" w:themeColor="accent1" w:themeShade="BF"/>
      <w:kern w:val="28"/>
      <w:sz w:val="60"/>
    </w:rPr>
  </w:style>
  <w:style w:type="paragraph" w:styleId="Sous-titre">
    <w:name w:val="Subtitle"/>
    <w:basedOn w:val="Normal"/>
    <w:link w:val="Sous-titre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ous-titreCar">
    <w:name w:val="Sous-titre Car"/>
    <w:basedOn w:val="Policepardfaut"/>
    <w:link w:val="Sous-titre"/>
    <w:uiPriority w:val="3"/>
    <w:rsid w:val="00333D0D"/>
    <w:rPr>
      <w:rFonts w:asciiTheme="majorHAnsi" w:eastAsiaTheme="majorEastAsia" w:hAnsiTheme="majorHAnsi" w:cstheme="majorBidi"/>
      <w:caps/>
      <w:sz w:val="26"/>
    </w:rPr>
  </w:style>
  <w:style w:type="paragraph" w:styleId="Pieddepage">
    <w:name w:val="footer"/>
    <w:basedOn w:val="Normal"/>
    <w:link w:val="PieddepageCar"/>
    <w:uiPriority w:val="99"/>
    <w:unhideWhenUsed/>
    <w:rsid w:val="00C6554A"/>
    <w:pPr>
      <w:spacing w:before="0" w:after="0" w:line="240" w:lineRule="auto"/>
      <w:jc w:val="right"/>
    </w:pPr>
    <w:rPr>
      <w:caps/>
    </w:rPr>
  </w:style>
  <w:style w:type="character" w:customStyle="1" w:styleId="PieddepageCar">
    <w:name w:val="Pied de page Car"/>
    <w:basedOn w:val="Policepardfaut"/>
    <w:link w:val="Pieddepage"/>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En-tte">
    <w:name w:val="header"/>
    <w:basedOn w:val="Normal"/>
    <w:link w:val="En-tteCar"/>
    <w:uiPriority w:val="99"/>
    <w:unhideWhenUsed/>
    <w:rsid w:val="00C6554A"/>
    <w:pPr>
      <w:spacing w:before="0" w:after="0" w:line="240" w:lineRule="auto"/>
    </w:pPr>
  </w:style>
  <w:style w:type="character" w:customStyle="1" w:styleId="En-tteCar">
    <w:name w:val="En-tête Car"/>
    <w:basedOn w:val="Policepardfaut"/>
    <w:link w:val="En-tte"/>
    <w:uiPriority w:val="99"/>
    <w:rsid w:val="00C6554A"/>
    <w:rPr>
      <w:color w:val="595959" w:themeColor="text1" w:themeTint="A6"/>
      <w:sz w:val="20"/>
      <w:szCs w:val="20"/>
      <w:lang w:eastAsia="ja-JP"/>
    </w:rPr>
  </w:style>
  <w:style w:type="paragraph" w:styleId="Listenumros">
    <w:name w:val="List Number"/>
    <w:basedOn w:val="Normal"/>
    <w:uiPriority w:val="11"/>
    <w:unhideWhenUsed/>
    <w:qFormat/>
    <w:rsid w:val="00C6554A"/>
    <w:pPr>
      <w:numPr>
        <w:numId w:val="3"/>
      </w:numPr>
      <w:contextualSpacing/>
    </w:pPr>
  </w:style>
  <w:style w:type="character" w:customStyle="1" w:styleId="Titre3Car">
    <w:name w:val="Titre 3 Car"/>
    <w:basedOn w:val="Policepardfaut"/>
    <w:link w:val="Titre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itre8Car">
    <w:name w:val="Titre 8 Car"/>
    <w:basedOn w:val="Policepardfaut"/>
    <w:link w:val="Titre8"/>
    <w:uiPriority w:val="9"/>
    <w:semiHidden/>
    <w:rsid w:val="00C6554A"/>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C6554A"/>
    <w:rPr>
      <w:rFonts w:asciiTheme="majorHAnsi" w:eastAsiaTheme="majorEastAsia" w:hAnsiTheme="majorHAnsi" w:cstheme="majorBidi"/>
      <w:i/>
      <w:iCs/>
      <w:color w:val="272727" w:themeColor="text1" w:themeTint="D8"/>
      <w:szCs w:val="21"/>
    </w:rPr>
  </w:style>
  <w:style w:type="character" w:styleId="Accentuationintense">
    <w:name w:val="Intense Emphasis"/>
    <w:basedOn w:val="Policepardfaut"/>
    <w:uiPriority w:val="21"/>
    <w:semiHidden/>
    <w:unhideWhenUsed/>
    <w:qFormat/>
    <w:rsid w:val="00C6554A"/>
    <w:rPr>
      <w:i/>
      <w:iCs/>
      <w:color w:val="007789" w:themeColor="accent1" w:themeShade="BF"/>
    </w:rPr>
  </w:style>
  <w:style w:type="paragraph" w:styleId="Citationintense">
    <w:name w:val="Intense Quote"/>
    <w:basedOn w:val="Normal"/>
    <w:next w:val="Normal"/>
    <w:link w:val="Citationintense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tionintenseCar">
    <w:name w:val="Citation intense Car"/>
    <w:basedOn w:val="Policepardfaut"/>
    <w:link w:val="Citationintense"/>
    <w:uiPriority w:val="30"/>
    <w:semiHidden/>
    <w:rsid w:val="00C6554A"/>
    <w:rPr>
      <w:i/>
      <w:iCs/>
      <w:color w:val="007789" w:themeColor="accent1" w:themeShade="BF"/>
    </w:rPr>
  </w:style>
  <w:style w:type="character" w:styleId="Rfrenceintense">
    <w:name w:val="Intense Reference"/>
    <w:basedOn w:val="Policepardfaut"/>
    <w:uiPriority w:val="32"/>
    <w:semiHidden/>
    <w:unhideWhenUsed/>
    <w:qFormat/>
    <w:rsid w:val="00C6554A"/>
    <w:rPr>
      <w:b/>
      <w:bCs/>
      <w:caps w:val="0"/>
      <w:smallCaps/>
      <w:color w:val="007789" w:themeColor="accent1" w:themeShade="BF"/>
      <w:spacing w:val="5"/>
    </w:rPr>
  </w:style>
  <w:style w:type="paragraph" w:styleId="Lgende">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edebulles">
    <w:name w:val="Balloon Text"/>
    <w:basedOn w:val="Normal"/>
    <w:link w:val="TextedebullesCar"/>
    <w:uiPriority w:val="99"/>
    <w:semiHidden/>
    <w:unhideWhenUsed/>
    <w:rsid w:val="00C6554A"/>
    <w:pPr>
      <w:spacing w:before="0"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C6554A"/>
    <w:rPr>
      <w:rFonts w:ascii="Segoe UI" w:hAnsi="Segoe UI" w:cs="Segoe UI"/>
      <w:szCs w:val="18"/>
    </w:rPr>
  </w:style>
  <w:style w:type="paragraph" w:styleId="Normalcentr">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Corpsdetexte3">
    <w:name w:val="Body Text 3"/>
    <w:basedOn w:val="Normal"/>
    <w:link w:val="Corpsdetexte3Car"/>
    <w:uiPriority w:val="99"/>
    <w:semiHidden/>
    <w:unhideWhenUsed/>
    <w:rsid w:val="00C6554A"/>
    <w:pPr>
      <w:spacing w:after="120"/>
    </w:pPr>
    <w:rPr>
      <w:szCs w:val="16"/>
    </w:rPr>
  </w:style>
  <w:style w:type="character" w:customStyle="1" w:styleId="Corpsdetexte3Car">
    <w:name w:val="Corps de texte 3 Car"/>
    <w:basedOn w:val="Policepardfaut"/>
    <w:link w:val="Corpsdetexte3"/>
    <w:uiPriority w:val="99"/>
    <w:semiHidden/>
    <w:rsid w:val="00C6554A"/>
    <w:rPr>
      <w:szCs w:val="16"/>
    </w:rPr>
  </w:style>
  <w:style w:type="paragraph" w:styleId="Retraitcorpsdetexte3">
    <w:name w:val="Body Text Indent 3"/>
    <w:basedOn w:val="Normal"/>
    <w:link w:val="Retraitcorpsdetexte3Car"/>
    <w:uiPriority w:val="99"/>
    <w:semiHidden/>
    <w:unhideWhenUsed/>
    <w:rsid w:val="00C6554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C6554A"/>
    <w:rPr>
      <w:szCs w:val="16"/>
    </w:rPr>
  </w:style>
  <w:style w:type="character" w:styleId="Marquedecommentaire">
    <w:name w:val="annotation reference"/>
    <w:basedOn w:val="Policepardfaut"/>
    <w:uiPriority w:val="99"/>
    <w:semiHidden/>
    <w:unhideWhenUsed/>
    <w:rsid w:val="00C6554A"/>
    <w:rPr>
      <w:sz w:val="22"/>
      <w:szCs w:val="16"/>
    </w:rPr>
  </w:style>
  <w:style w:type="paragraph" w:styleId="Commentaire">
    <w:name w:val="annotation text"/>
    <w:basedOn w:val="Normal"/>
    <w:link w:val="CommentaireCar"/>
    <w:uiPriority w:val="99"/>
    <w:semiHidden/>
    <w:unhideWhenUsed/>
    <w:rsid w:val="00C6554A"/>
    <w:pPr>
      <w:spacing w:line="240" w:lineRule="auto"/>
    </w:pPr>
    <w:rPr>
      <w:szCs w:val="20"/>
    </w:rPr>
  </w:style>
  <w:style w:type="character" w:customStyle="1" w:styleId="CommentaireCar">
    <w:name w:val="Commentaire Car"/>
    <w:basedOn w:val="Policepardfaut"/>
    <w:link w:val="Commentaire"/>
    <w:uiPriority w:val="99"/>
    <w:semiHidden/>
    <w:rsid w:val="00C6554A"/>
    <w:rPr>
      <w:szCs w:val="20"/>
    </w:rPr>
  </w:style>
  <w:style w:type="paragraph" w:styleId="Objetducommentaire">
    <w:name w:val="annotation subject"/>
    <w:basedOn w:val="Commentaire"/>
    <w:next w:val="Commentaire"/>
    <w:link w:val="ObjetducommentaireCar"/>
    <w:uiPriority w:val="99"/>
    <w:semiHidden/>
    <w:unhideWhenUsed/>
    <w:rsid w:val="00C6554A"/>
    <w:rPr>
      <w:b/>
      <w:bCs/>
    </w:rPr>
  </w:style>
  <w:style w:type="character" w:customStyle="1" w:styleId="ObjetducommentaireCar">
    <w:name w:val="Objet du commentaire Car"/>
    <w:basedOn w:val="CommentaireCar"/>
    <w:link w:val="Objetducommentaire"/>
    <w:uiPriority w:val="99"/>
    <w:semiHidden/>
    <w:rsid w:val="00C6554A"/>
    <w:rPr>
      <w:b/>
      <w:bCs/>
      <w:szCs w:val="20"/>
    </w:rPr>
  </w:style>
  <w:style w:type="paragraph" w:styleId="Explorateurdedocuments">
    <w:name w:val="Document Map"/>
    <w:basedOn w:val="Normal"/>
    <w:link w:val="ExplorateurdedocumentsCar"/>
    <w:uiPriority w:val="99"/>
    <w:semiHidden/>
    <w:unhideWhenUsed/>
    <w:rsid w:val="00C6554A"/>
    <w:pPr>
      <w:spacing w:before="0" w:after="0"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C6554A"/>
    <w:rPr>
      <w:rFonts w:ascii="Segoe UI" w:hAnsi="Segoe UI" w:cs="Segoe UI"/>
      <w:szCs w:val="16"/>
    </w:rPr>
  </w:style>
  <w:style w:type="paragraph" w:styleId="Notedefin">
    <w:name w:val="endnote text"/>
    <w:basedOn w:val="Normal"/>
    <w:link w:val="NotedefinCar"/>
    <w:uiPriority w:val="99"/>
    <w:semiHidden/>
    <w:unhideWhenUsed/>
    <w:rsid w:val="00C6554A"/>
    <w:pPr>
      <w:spacing w:before="0" w:after="0" w:line="240" w:lineRule="auto"/>
    </w:pPr>
    <w:rPr>
      <w:szCs w:val="20"/>
    </w:rPr>
  </w:style>
  <w:style w:type="character" w:customStyle="1" w:styleId="NotedefinCar">
    <w:name w:val="Note de fin Car"/>
    <w:basedOn w:val="Policepardfaut"/>
    <w:link w:val="Notedefin"/>
    <w:uiPriority w:val="99"/>
    <w:semiHidden/>
    <w:rsid w:val="00C6554A"/>
    <w:rPr>
      <w:szCs w:val="20"/>
    </w:rPr>
  </w:style>
  <w:style w:type="paragraph" w:styleId="Adresseexpditeur">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C6554A"/>
    <w:rPr>
      <w:color w:val="007789" w:themeColor="accent1" w:themeShade="BF"/>
      <w:u w:val="single"/>
    </w:rPr>
  </w:style>
  <w:style w:type="paragraph" w:styleId="Notedebasdepage">
    <w:name w:val="footnote text"/>
    <w:basedOn w:val="Normal"/>
    <w:link w:val="NotedebasdepageCar"/>
    <w:uiPriority w:val="99"/>
    <w:semiHidden/>
    <w:unhideWhenUsed/>
    <w:rsid w:val="00C6554A"/>
    <w:pPr>
      <w:spacing w:before="0" w:after="0" w:line="240" w:lineRule="auto"/>
    </w:pPr>
    <w:rPr>
      <w:szCs w:val="20"/>
    </w:rPr>
  </w:style>
  <w:style w:type="character" w:customStyle="1" w:styleId="NotedebasdepageCar">
    <w:name w:val="Note de bas de page Car"/>
    <w:basedOn w:val="Policepardfaut"/>
    <w:link w:val="Notedebasdepage"/>
    <w:uiPriority w:val="99"/>
    <w:semiHidden/>
    <w:rsid w:val="00C6554A"/>
    <w:rPr>
      <w:szCs w:val="20"/>
    </w:rPr>
  </w:style>
  <w:style w:type="character" w:styleId="CodeHTML">
    <w:name w:val="HTML Code"/>
    <w:basedOn w:val="Policepardfaut"/>
    <w:uiPriority w:val="99"/>
    <w:semiHidden/>
    <w:unhideWhenUsed/>
    <w:rsid w:val="00C6554A"/>
    <w:rPr>
      <w:rFonts w:ascii="Consolas" w:hAnsi="Consolas"/>
      <w:sz w:val="22"/>
      <w:szCs w:val="20"/>
    </w:rPr>
  </w:style>
  <w:style w:type="character" w:styleId="ClavierHTML">
    <w:name w:val="HTML Keyboard"/>
    <w:basedOn w:val="Policepardfaut"/>
    <w:uiPriority w:val="99"/>
    <w:semiHidden/>
    <w:unhideWhenUsed/>
    <w:rsid w:val="00C6554A"/>
    <w:rPr>
      <w:rFonts w:ascii="Consolas" w:hAnsi="Consolas"/>
      <w:sz w:val="22"/>
      <w:szCs w:val="20"/>
    </w:rPr>
  </w:style>
  <w:style w:type="paragraph" w:styleId="PrformatHTML">
    <w:name w:val="HTML Preformatted"/>
    <w:basedOn w:val="Normal"/>
    <w:link w:val="PrformatHTMLCar"/>
    <w:uiPriority w:val="99"/>
    <w:semiHidden/>
    <w:unhideWhenUsed/>
    <w:rsid w:val="00C6554A"/>
    <w:pPr>
      <w:spacing w:before="0" w:after="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C6554A"/>
    <w:rPr>
      <w:rFonts w:ascii="Consolas" w:hAnsi="Consolas"/>
      <w:szCs w:val="20"/>
    </w:rPr>
  </w:style>
  <w:style w:type="character" w:styleId="MachinecrireHTML">
    <w:name w:val="HTML Typewriter"/>
    <w:basedOn w:val="Policepardfaut"/>
    <w:uiPriority w:val="99"/>
    <w:semiHidden/>
    <w:unhideWhenUsed/>
    <w:rsid w:val="00C6554A"/>
    <w:rPr>
      <w:rFonts w:ascii="Consolas" w:hAnsi="Consolas"/>
      <w:sz w:val="22"/>
      <w:szCs w:val="20"/>
    </w:rPr>
  </w:style>
  <w:style w:type="character" w:styleId="Lienhypertexte">
    <w:name w:val="Hyperlink"/>
    <w:basedOn w:val="Policepardfaut"/>
    <w:uiPriority w:val="99"/>
    <w:semiHidden/>
    <w:unhideWhenUsed/>
    <w:rsid w:val="00C6554A"/>
    <w:rPr>
      <w:color w:val="835D00" w:themeColor="accent3" w:themeShade="80"/>
      <w:u w:val="single"/>
    </w:rPr>
  </w:style>
  <w:style w:type="paragraph" w:styleId="Textedemacro">
    <w:name w:val="macro"/>
    <w:link w:val="Textede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C6554A"/>
    <w:rPr>
      <w:rFonts w:ascii="Consolas" w:hAnsi="Consolas"/>
      <w:szCs w:val="20"/>
    </w:rPr>
  </w:style>
  <w:style w:type="character" w:styleId="Textedelespacerserv">
    <w:name w:val="Placeholder Text"/>
    <w:basedOn w:val="Policepardfaut"/>
    <w:uiPriority w:val="99"/>
    <w:semiHidden/>
    <w:rsid w:val="00C6554A"/>
    <w:rPr>
      <w:color w:val="595959" w:themeColor="text1" w:themeTint="A6"/>
    </w:rPr>
  </w:style>
  <w:style w:type="paragraph" w:styleId="Textebrut">
    <w:name w:val="Plain Text"/>
    <w:basedOn w:val="Normal"/>
    <w:link w:val="TextebrutCar"/>
    <w:uiPriority w:val="99"/>
    <w:semiHidden/>
    <w:unhideWhenUsed/>
    <w:rsid w:val="00C6554A"/>
    <w:pPr>
      <w:spacing w:before="0" w:after="0" w:line="240" w:lineRule="auto"/>
    </w:pPr>
    <w:rPr>
      <w:rFonts w:ascii="Consolas" w:hAnsi="Consolas"/>
      <w:szCs w:val="21"/>
    </w:rPr>
  </w:style>
  <w:style w:type="character" w:customStyle="1" w:styleId="TextebrutCar">
    <w:name w:val="Texte brut Car"/>
    <w:basedOn w:val="Policepardfaut"/>
    <w:link w:val="Textebrut"/>
    <w:uiPriority w:val="99"/>
    <w:semiHidden/>
    <w:rsid w:val="00C6554A"/>
    <w:rPr>
      <w:rFonts w:ascii="Consolas" w:hAnsi="Consolas"/>
      <w:szCs w:val="21"/>
    </w:rPr>
  </w:style>
  <w:style w:type="character" w:customStyle="1" w:styleId="Titre7Car">
    <w:name w:val="Titre 7 Car"/>
    <w:basedOn w:val="Policepardfaut"/>
    <w:link w:val="Titre7"/>
    <w:uiPriority w:val="9"/>
    <w:semiHidden/>
    <w:rsid w:val="002554CD"/>
    <w:rPr>
      <w:rFonts w:asciiTheme="majorHAnsi" w:eastAsiaTheme="majorEastAsia" w:hAnsiTheme="majorHAnsi" w:cstheme="majorBidi"/>
      <w:i/>
      <w:iCs/>
      <w:color w:val="004F5B" w:themeColor="accent1" w:themeShade="7F"/>
    </w:rPr>
  </w:style>
  <w:style w:type="character" w:customStyle="1" w:styleId="Titre6Car">
    <w:name w:val="Titre 6 Car"/>
    <w:basedOn w:val="Policepardfaut"/>
    <w:link w:val="Titre6"/>
    <w:uiPriority w:val="9"/>
    <w:semiHidden/>
    <w:rsid w:val="002554CD"/>
    <w:rPr>
      <w:rFonts w:asciiTheme="majorHAnsi" w:eastAsiaTheme="majorEastAsia" w:hAnsiTheme="majorHAnsi" w:cstheme="majorBidi"/>
      <w:color w:val="004F5B" w:themeColor="accent1" w:themeShade="7F"/>
    </w:rPr>
  </w:style>
  <w:style w:type="character" w:customStyle="1" w:styleId="Titre4Car">
    <w:name w:val="Titre 4 Car"/>
    <w:basedOn w:val="Policepardfaut"/>
    <w:link w:val="Titre4"/>
    <w:uiPriority w:val="9"/>
    <w:semiHidden/>
    <w:rsid w:val="008D2905"/>
    <w:rPr>
      <w:rFonts w:asciiTheme="majorHAnsi" w:eastAsiaTheme="majorEastAsia" w:hAnsiTheme="majorHAnsi" w:cstheme="majorBidi"/>
      <w:i/>
      <w:iCs/>
      <w:color w:val="007789" w:themeColor="accent1" w:themeShade="BF"/>
    </w:rPr>
  </w:style>
  <w:style w:type="table" w:styleId="Grilledutableau">
    <w:name w:val="Table Grid"/>
    <w:basedOn w:val="TableauNormal"/>
    <w:uiPriority w:val="39"/>
    <w:rsid w:val="00280ED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280E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phedeliste">
    <w:name w:val="List Paragraph"/>
    <w:basedOn w:val="Normal"/>
    <w:uiPriority w:val="34"/>
    <w:unhideWhenUsed/>
    <w:qFormat/>
    <w:rsid w:val="007617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Local\Microsoft\Office\16.0\DTS\fr-FR%7b58EB9B29-614F-4C16-95D6-B8279DAF881F%7d\%7bE274D021-7C7B-47D9-BBC1-731B1E17E56A%7dTF1f75cea0-c848-4caf-b47d-6cb36ce1879976ca1837_win32-2ce0cae79746.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26A71-9395-4191-AC77-4C7A8B5FC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{E274D021-7C7B-47D9-BBC1-731B1E17E56A}TF1f75cea0-c848-4caf-b47d-6cb36ce1879976ca1837_win32-2ce0cae79746</Template>
  <TotalTime>409</TotalTime>
  <Pages>16</Pages>
  <Words>1359</Words>
  <Characters>7751</Characters>
  <Application>Microsoft Office Word</Application>
  <DocSecurity>0</DocSecurity>
  <Lines>64</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Massinissa Mecellem</cp:lastModifiedBy>
  <cp:revision>5</cp:revision>
  <dcterms:created xsi:type="dcterms:W3CDTF">2026-02-04T18:46:00Z</dcterms:created>
  <dcterms:modified xsi:type="dcterms:W3CDTF">2026-02-06T13:02:00Z</dcterms:modified>
</cp:coreProperties>
</file>